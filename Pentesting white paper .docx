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76C451" w14:textId="77777777" w:rsidR="00527338" w:rsidRDefault="00527338"/>
    <w:p w14:paraId="03562DE6" w14:textId="77777777" w:rsidR="00A50E2A" w:rsidRDefault="009C5438" w:rsidP="00527338">
      <w:pPr>
        <w:jc w:val="center"/>
      </w:pPr>
      <w:r>
        <w:rPr>
          <w:noProof/>
          <w:lang w:val="en-GB" w:eastAsia="en-GB"/>
        </w:rPr>
        <w:drawing>
          <wp:inline distT="0" distB="0" distL="0" distR="0" wp14:anchorId="7C462CCE" wp14:editId="2B31CA8E">
            <wp:extent cx="3044825" cy="758825"/>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4825" cy="758825"/>
                    </a:xfrm>
                    <a:prstGeom prst="rect">
                      <a:avLst/>
                    </a:prstGeom>
                    <a:noFill/>
                    <a:ln>
                      <a:noFill/>
                    </a:ln>
                  </pic:spPr>
                </pic:pic>
              </a:graphicData>
            </a:graphic>
          </wp:inline>
        </w:drawing>
      </w:r>
    </w:p>
    <w:p w14:paraId="1C2B7532" w14:textId="77777777" w:rsidR="009627B3" w:rsidRDefault="009627B3"/>
    <w:tbl>
      <w:tblPr>
        <w:tblpPr w:leftFromText="180" w:rightFromText="180" w:vertAnchor="page" w:horzAnchor="margin" w:tblpXSpec="center" w:tblpY="5236"/>
        <w:tblW w:w="8115"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115"/>
      </w:tblGrid>
      <w:tr w:rsidR="0022030D" w14:paraId="70FF8039" w14:textId="77777777" w:rsidTr="509DFD66">
        <w:trPr>
          <w:cantSplit/>
          <w:trHeight w:val="4958"/>
        </w:trPr>
        <w:tc>
          <w:tcPr>
            <w:tcW w:w="8115" w:type="dxa"/>
            <w:shd w:val="clear" w:color="auto" w:fill="auto"/>
            <w:vAlign w:val="center"/>
          </w:tcPr>
          <w:p w14:paraId="73FB38CD" w14:textId="38E656F3" w:rsidR="009627B3" w:rsidRDefault="002564DF" w:rsidP="006871DC">
            <w:pPr>
              <w:jc w:val="center"/>
              <w:rPr>
                <w:rFonts w:ascii="Verdana" w:hAnsi="Verdana"/>
                <w:color w:val="222222"/>
                <w:shd w:val="clear" w:color="auto" w:fill="FFFFFF"/>
              </w:rPr>
            </w:pPr>
            <w:r>
              <w:rPr>
                <w:b/>
                <w:sz w:val="56"/>
              </w:rPr>
              <w:t xml:space="preserve">Penetration test of a virtual </w:t>
            </w:r>
            <w:r w:rsidR="007B4172">
              <w:rPr>
                <w:b/>
                <w:sz w:val="56"/>
              </w:rPr>
              <w:t xml:space="preserve">              </w:t>
            </w:r>
            <w:r>
              <w:rPr>
                <w:b/>
                <w:sz w:val="56"/>
              </w:rPr>
              <w:t>windows network.</w:t>
            </w:r>
          </w:p>
          <w:p w14:paraId="4693BE51" w14:textId="77777777" w:rsidR="00F84806" w:rsidRPr="00F84806" w:rsidRDefault="00F84806" w:rsidP="009627B3">
            <w:pPr>
              <w:rPr>
                <w:rFonts w:ascii="Verdana" w:hAnsi="Verdana"/>
                <w:i/>
                <w:color w:val="222222"/>
                <w:shd w:val="clear" w:color="auto" w:fill="FFFFFF"/>
              </w:rPr>
            </w:pPr>
          </w:p>
          <w:p w14:paraId="2CF910AE" w14:textId="468426E5" w:rsidR="0022030D" w:rsidRPr="009627B3" w:rsidRDefault="005033F7" w:rsidP="009627B3">
            <w:pPr>
              <w:spacing w:after="161"/>
              <w:ind w:right="207"/>
              <w:jc w:val="center"/>
              <w:rPr>
                <w:b/>
              </w:rPr>
            </w:pPr>
            <w:r>
              <w:rPr>
                <w:b/>
                <w:sz w:val="40"/>
              </w:rPr>
              <w:t>I</w:t>
            </w:r>
            <w:r w:rsidR="007B4172">
              <w:rPr>
                <w:b/>
                <w:sz w:val="40"/>
              </w:rPr>
              <w:t xml:space="preserve">saac Potts </w:t>
            </w:r>
          </w:p>
          <w:p w14:paraId="6A01A239" w14:textId="1693312B" w:rsidR="0022030D" w:rsidRPr="008750A3" w:rsidRDefault="0022030D" w:rsidP="0022030D">
            <w:pPr>
              <w:spacing w:after="161"/>
              <w:ind w:right="207"/>
              <w:jc w:val="center"/>
            </w:pPr>
            <w:r w:rsidRPr="008750A3">
              <w:rPr>
                <w:sz w:val="30"/>
              </w:rPr>
              <w:t>CMP</w:t>
            </w:r>
            <w:r w:rsidR="009C12BB">
              <w:rPr>
                <w:sz w:val="30"/>
              </w:rPr>
              <w:t>2</w:t>
            </w:r>
            <w:r w:rsidR="00551A37">
              <w:rPr>
                <w:sz w:val="30"/>
              </w:rPr>
              <w:t>10</w:t>
            </w:r>
            <w:r w:rsidR="002E653A">
              <w:rPr>
                <w:sz w:val="30"/>
              </w:rPr>
              <w:t xml:space="preserve">: </w:t>
            </w:r>
            <w:r w:rsidR="00551A37">
              <w:rPr>
                <w:sz w:val="30"/>
              </w:rPr>
              <w:t>Penetration</w:t>
            </w:r>
            <w:r w:rsidR="00717886">
              <w:rPr>
                <w:sz w:val="30"/>
              </w:rPr>
              <w:t xml:space="preserve"> Testing</w:t>
            </w:r>
          </w:p>
          <w:p w14:paraId="5BB95BB1" w14:textId="64E3883E" w:rsidR="0022030D" w:rsidRDefault="0022030D" w:rsidP="0022030D">
            <w:pPr>
              <w:spacing w:after="161"/>
              <w:ind w:right="207"/>
              <w:jc w:val="center"/>
            </w:pPr>
            <w:r w:rsidRPr="008750A3">
              <w:rPr>
                <w:sz w:val="30"/>
              </w:rPr>
              <w:t>2</w:t>
            </w:r>
            <w:r w:rsidR="00DF1721">
              <w:rPr>
                <w:sz w:val="30"/>
              </w:rPr>
              <w:t>0</w:t>
            </w:r>
            <w:r w:rsidR="00717886">
              <w:rPr>
                <w:sz w:val="30"/>
              </w:rPr>
              <w:t>23</w:t>
            </w:r>
          </w:p>
        </w:tc>
      </w:tr>
    </w:tbl>
    <w:p w14:paraId="14E6EC44" w14:textId="77777777" w:rsidR="0022030D" w:rsidRDefault="0022030D"/>
    <w:p w14:paraId="7A02B35B" w14:textId="77777777" w:rsidR="0022030D" w:rsidRDefault="0022030D"/>
    <w:p w14:paraId="54A7B546" w14:textId="77777777" w:rsidR="0022030D" w:rsidRDefault="0022030D"/>
    <w:p w14:paraId="40E22B27" w14:textId="77777777" w:rsidR="0022030D" w:rsidRDefault="0022030D"/>
    <w:p w14:paraId="3F9E4026" w14:textId="77777777" w:rsidR="0022030D" w:rsidRDefault="0022030D"/>
    <w:p w14:paraId="350FC87F" w14:textId="77777777" w:rsidR="0022030D" w:rsidRDefault="0022030D"/>
    <w:p w14:paraId="398B900C" w14:textId="77777777" w:rsidR="0022030D" w:rsidRDefault="0022030D"/>
    <w:p w14:paraId="3A21E304" w14:textId="77777777" w:rsidR="0022030D" w:rsidRDefault="0022030D"/>
    <w:p w14:paraId="410EF54F" w14:textId="77777777" w:rsidR="0022030D" w:rsidRDefault="0022030D"/>
    <w:p w14:paraId="75E59DE7" w14:textId="77777777" w:rsidR="0022030D" w:rsidRDefault="0022030D"/>
    <w:p w14:paraId="04E7AEB1" w14:textId="77777777" w:rsidR="00CA5897" w:rsidRDefault="00CA5897"/>
    <w:p w14:paraId="472574DF" w14:textId="77777777" w:rsidR="00CA5897" w:rsidRDefault="00CA5897"/>
    <w:p w14:paraId="03016E2D" w14:textId="77777777" w:rsidR="00CA5897" w:rsidRDefault="00CA5897"/>
    <w:p w14:paraId="68EC5BAF" w14:textId="77777777" w:rsidR="00CA5897" w:rsidRDefault="00CA5897"/>
    <w:p w14:paraId="4E863047" w14:textId="77777777" w:rsidR="00CA5897" w:rsidRDefault="00CA5897"/>
    <w:p w14:paraId="2F586A52" w14:textId="53A0B8CA" w:rsidR="00CA5897" w:rsidRDefault="00CA5897">
      <w:pPr>
        <w:rPr>
          <w:i/>
          <w:sz w:val="24"/>
          <w:szCs w:val="24"/>
        </w:rPr>
      </w:pPr>
      <w:r>
        <w:rPr>
          <w:i/>
          <w:sz w:val="24"/>
          <w:szCs w:val="24"/>
        </w:rPr>
        <w:br w:type="page"/>
      </w:r>
    </w:p>
    <w:p w14:paraId="33AACB41" w14:textId="77777777" w:rsidR="00FF69A5" w:rsidRPr="00CA5897" w:rsidRDefault="00974F37" w:rsidP="003363BE">
      <w:pPr>
        <w:pStyle w:val="Abtracttitle"/>
        <w:rPr>
          <w:sz w:val="36"/>
        </w:rPr>
      </w:pPr>
      <w:r w:rsidRPr="00974F37">
        <w:lastRenderedPageBreak/>
        <w:t>Abstract</w:t>
      </w:r>
      <w:r w:rsidR="009627B3">
        <w:t xml:space="preserve"> </w:t>
      </w:r>
      <w:r w:rsidR="009627B3" w:rsidRPr="005A0648">
        <w:rPr>
          <w:sz w:val="28"/>
        </w:rPr>
        <w:t xml:space="preserve">(not more than </w:t>
      </w:r>
      <w:r w:rsidR="005A0648">
        <w:rPr>
          <w:sz w:val="28"/>
        </w:rPr>
        <w:t xml:space="preserve">around </w:t>
      </w:r>
      <w:r w:rsidR="00D44625">
        <w:rPr>
          <w:sz w:val="28"/>
        </w:rPr>
        <w:t>4</w:t>
      </w:r>
      <w:r w:rsidR="009627B3" w:rsidRPr="005A0648">
        <w:rPr>
          <w:sz w:val="28"/>
        </w:rPr>
        <w:t>00 words)</w:t>
      </w:r>
    </w:p>
    <w:p w14:paraId="207A30A4" w14:textId="7DAAA59A" w:rsidR="0069379B" w:rsidRDefault="00717886" w:rsidP="004D7B3D">
      <w:pPr>
        <w:ind w:left="19" w:right="201"/>
      </w:pPr>
      <w:r>
        <w:t>T</w:t>
      </w:r>
      <w:r w:rsidR="0069379B">
        <w:t>his paper</w:t>
      </w:r>
      <w:r>
        <w:t xml:space="preserve"> contains</w:t>
      </w:r>
      <w:r w:rsidR="0069379B">
        <w:t xml:space="preserve"> the methodology, tools</w:t>
      </w:r>
      <w:r w:rsidR="00966488">
        <w:t xml:space="preserve">, and exploits </w:t>
      </w:r>
      <w:r w:rsidR="0069379B">
        <w:t xml:space="preserve">that were used to hack into a </w:t>
      </w:r>
      <w:r w:rsidR="007259F5">
        <w:t>virtual</w:t>
      </w:r>
      <w:r w:rsidR="0069379B">
        <w:t xml:space="preserve"> network of 2 </w:t>
      </w:r>
      <w:r w:rsidR="0087327F">
        <w:t>W</w:t>
      </w:r>
      <w:r w:rsidR="0069379B">
        <w:t>indows servers</w:t>
      </w:r>
      <w:r w:rsidR="00432C45">
        <w:t xml:space="preserve"> and a client computer</w:t>
      </w:r>
      <w:r w:rsidR="00AC7228">
        <w:t>.</w:t>
      </w:r>
      <w:r w:rsidR="003B774A">
        <w:t xml:space="preserve"> The aim of this paper is to </w:t>
      </w:r>
      <w:r w:rsidR="0028025F">
        <w:t>show the ris</w:t>
      </w:r>
      <w:r w:rsidR="008241E4">
        <w:t>k to this company from a malicious insider. This has been done by gaining full access to the network</w:t>
      </w:r>
      <w:r w:rsidR="00A5659C">
        <w:t>. It will</w:t>
      </w:r>
      <w:r w:rsidR="008241E4">
        <w:t xml:space="preserve"> </w:t>
      </w:r>
      <w:r w:rsidR="00047772">
        <w:t xml:space="preserve">also provide potential fixes to the discovered vulnerabilities. </w:t>
      </w:r>
      <w:r w:rsidR="00831AE4">
        <w:t>The penetration tester ha</w:t>
      </w:r>
      <w:r w:rsidR="00DA047D">
        <w:t>d</w:t>
      </w:r>
      <w:r w:rsidR="00831AE4">
        <w:t xml:space="preserve"> been given a standard account </w:t>
      </w:r>
      <w:r w:rsidR="00DA047D">
        <w:t xml:space="preserve">with user privileges </w:t>
      </w:r>
      <w:r w:rsidR="00831AE4">
        <w:t xml:space="preserve">to conduct their tests. </w:t>
      </w:r>
    </w:p>
    <w:p w14:paraId="2051B75B" w14:textId="77777777" w:rsidR="00831AE4" w:rsidRDefault="00831AE4" w:rsidP="004D7B3D">
      <w:pPr>
        <w:ind w:left="19" w:right="201"/>
      </w:pPr>
    </w:p>
    <w:p w14:paraId="1EC4EC60" w14:textId="2644FFA4" w:rsidR="00831AE4" w:rsidRDefault="00831AE4" w:rsidP="004D7B3D">
      <w:pPr>
        <w:ind w:left="19" w:right="201"/>
      </w:pPr>
      <w:r>
        <w:t>The penetration tester followed a</w:t>
      </w:r>
      <w:r w:rsidR="00036FB6">
        <w:t xml:space="preserve"> </w:t>
      </w:r>
      <w:r>
        <w:t>methodology involving</w:t>
      </w:r>
      <w:r w:rsidR="006E2DBB">
        <w:t xml:space="preserve"> </w:t>
      </w:r>
      <w:r w:rsidR="00B46769">
        <w:t>4</w:t>
      </w:r>
      <w:r>
        <w:t xml:space="preserve"> primary </w:t>
      </w:r>
      <w:r w:rsidR="004B67A4">
        <w:t xml:space="preserve">steps, </w:t>
      </w:r>
      <w:proofErr w:type="spellStart"/>
      <w:r w:rsidR="006871DC">
        <w:t>footprinting</w:t>
      </w:r>
      <w:proofErr w:type="spellEnd"/>
      <w:r w:rsidR="006871DC">
        <w:t xml:space="preserve">, </w:t>
      </w:r>
      <w:r w:rsidR="004B67A4">
        <w:t xml:space="preserve">scanning, </w:t>
      </w:r>
      <w:proofErr w:type="gramStart"/>
      <w:r w:rsidR="004B67A4">
        <w:t>enumeration</w:t>
      </w:r>
      <w:proofErr w:type="gramEnd"/>
      <w:r w:rsidR="00445979">
        <w:t xml:space="preserve"> and</w:t>
      </w:r>
      <w:r w:rsidR="004B67A4">
        <w:t xml:space="preserve"> system hacking</w:t>
      </w:r>
      <w:r w:rsidR="00C11093">
        <w:t xml:space="preserve">. The initial scan and enumeration yielded some promising results, </w:t>
      </w:r>
      <w:r w:rsidR="000B4190">
        <w:t xml:space="preserve">including </w:t>
      </w:r>
      <w:r w:rsidR="007E69CE">
        <w:t xml:space="preserve">a vulnerable </w:t>
      </w:r>
      <w:r w:rsidR="000B4190">
        <w:t xml:space="preserve">FTP </w:t>
      </w:r>
      <w:r w:rsidR="007E69CE">
        <w:t>server</w:t>
      </w:r>
      <w:r w:rsidR="000B4190">
        <w:t xml:space="preserve"> </w:t>
      </w:r>
      <w:r w:rsidR="00114C38">
        <w:t xml:space="preserve">and multiple http web pages hosted </w:t>
      </w:r>
      <w:r w:rsidR="003A7F06">
        <w:t xml:space="preserve">on </w:t>
      </w:r>
      <w:r w:rsidR="00DB451F">
        <w:t>nonstandard</w:t>
      </w:r>
      <w:r w:rsidR="003A7F06">
        <w:t xml:space="preserve"> ports.</w:t>
      </w:r>
      <w:r w:rsidR="00C11093">
        <w:t xml:space="preserve"> Initial enumeration </w:t>
      </w:r>
      <w:r w:rsidR="001B45A2">
        <w:t xml:space="preserve">gave the penetration tester </w:t>
      </w:r>
      <w:r w:rsidR="00F908F5">
        <w:t>a viable</w:t>
      </w:r>
      <w:r w:rsidR="00883A1E">
        <w:t xml:space="preserve"> username</w:t>
      </w:r>
      <w:r w:rsidR="00DB6909">
        <w:t xml:space="preserve"> using enum4linux and </w:t>
      </w:r>
      <w:proofErr w:type="spellStart"/>
      <w:r w:rsidR="00DB6909">
        <w:t>rpcclient</w:t>
      </w:r>
      <w:proofErr w:type="spellEnd"/>
      <w:r w:rsidR="00DB6909">
        <w:t>.</w:t>
      </w:r>
      <w:r w:rsidR="00C53823">
        <w:t xml:space="preserve"> </w:t>
      </w:r>
      <w:r w:rsidR="00F350C5">
        <w:t xml:space="preserve">This was followed by </w:t>
      </w:r>
      <w:r w:rsidR="00B93A91">
        <w:t xml:space="preserve">directory enumeration, and default credentials discovered for an admin login for </w:t>
      </w:r>
      <w:r w:rsidR="000A322B">
        <w:t>log1 CMS were discovered</w:t>
      </w:r>
      <w:r w:rsidR="005A18BF">
        <w:t>, hosting vulnerable applications.</w:t>
      </w:r>
    </w:p>
    <w:p w14:paraId="25666232" w14:textId="77777777" w:rsidR="00E36333" w:rsidRDefault="00E36333" w:rsidP="004D7B3D">
      <w:pPr>
        <w:ind w:left="19" w:right="201"/>
      </w:pPr>
    </w:p>
    <w:p w14:paraId="0D5B685F" w14:textId="302AAD2F" w:rsidR="000B14ED" w:rsidRDefault="00E8212C" w:rsidP="004D7B3D">
      <w:pPr>
        <w:ind w:left="19" w:right="201"/>
      </w:pPr>
      <w:r>
        <w:t>On server 1, the penetration discovered a log</w:t>
      </w:r>
      <w:r w:rsidR="00E35DB2">
        <w:t xml:space="preserve">1 </w:t>
      </w:r>
      <w:proofErr w:type="spellStart"/>
      <w:r w:rsidR="00E35DB2">
        <w:t>cms</w:t>
      </w:r>
      <w:proofErr w:type="spellEnd"/>
      <w:r>
        <w:t xml:space="preserve"> site hosted on port </w:t>
      </w:r>
      <w:r w:rsidR="000C2299">
        <w:t>90, and a</w:t>
      </w:r>
      <w:r w:rsidR="00DB451F">
        <w:t>n</w:t>
      </w:r>
      <w:r w:rsidR="000C2299">
        <w:t xml:space="preserve"> </w:t>
      </w:r>
      <w:proofErr w:type="spellStart"/>
      <w:r w:rsidR="000C2299">
        <w:t>Argosoft</w:t>
      </w:r>
      <w:proofErr w:type="spellEnd"/>
      <w:r w:rsidR="000C2299">
        <w:t xml:space="preserve"> mail server running on port 80 that used Finger, </w:t>
      </w:r>
      <w:r w:rsidR="00471DBB">
        <w:t>pop3 and SMTP</w:t>
      </w:r>
      <w:r w:rsidR="00170D62">
        <w:t xml:space="preserve"> ports for communication</w:t>
      </w:r>
      <w:r w:rsidR="00471DBB">
        <w:t xml:space="preserve">. Exploits for this were discovered, </w:t>
      </w:r>
      <w:proofErr w:type="gramStart"/>
      <w:r w:rsidR="00471DBB">
        <w:t>however</w:t>
      </w:r>
      <w:proofErr w:type="gramEnd"/>
      <w:r w:rsidR="00471DBB">
        <w:t xml:space="preserve">, the tester was unable to </w:t>
      </w:r>
      <w:r w:rsidR="00DB451F">
        <w:t>perform successful exploitation due</w:t>
      </w:r>
      <w:r w:rsidR="00471DBB">
        <w:t xml:space="preserve"> to </w:t>
      </w:r>
      <w:r w:rsidR="00A95DA4">
        <w:t xml:space="preserve">the vagueness with which the exploit was written. </w:t>
      </w:r>
      <w:r w:rsidR="00AB12F0" w:rsidRPr="00AB12F0">
        <w:t xml:space="preserve"> </w:t>
      </w:r>
      <w:r w:rsidR="00AB12F0">
        <w:t xml:space="preserve">Server 1 on port 2025 </w:t>
      </w:r>
      <w:r w:rsidR="00050F9F">
        <w:t xml:space="preserve">ran a </w:t>
      </w:r>
      <w:proofErr w:type="spellStart"/>
      <w:r w:rsidR="00050F9F">
        <w:t>HttpFileServer</w:t>
      </w:r>
      <w:proofErr w:type="spellEnd"/>
      <w:r w:rsidR="00AB12F0">
        <w:t xml:space="preserve">, </w:t>
      </w:r>
      <w:r w:rsidR="00A95DA4">
        <w:t>which allowed exploitation via a Metasploit module</w:t>
      </w:r>
      <w:r w:rsidR="00471DBB">
        <w:t>.</w:t>
      </w:r>
    </w:p>
    <w:p w14:paraId="06581BB0" w14:textId="77777777" w:rsidR="000B14ED" w:rsidRDefault="000B14ED" w:rsidP="004D7B3D">
      <w:pPr>
        <w:ind w:left="19" w:right="201"/>
      </w:pPr>
    </w:p>
    <w:p w14:paraId="3592CC8B" w14:textId="198E8DB0" w:rsidR="00ED51B2" w:rsidRDefault="00471DBB" w:rsidP="004D7B3D">
      <w:pPr>
        <w:ind w:left="19" w:right="201"/>
      </w:pPr>
      <w:r>
        <w:t xml:space="preserve"> </w:t>
      </w:r>
      <w:r w:rsidR="00B212DF">
        <w:t xml:space="preserve">On server 2, </w:t>
      </w:r>
      <w:r w:rsidR="00C70C9E">
        <w:t>web pages</w:t>
      </w:r>
      <w:r w:rsidR="005E5BE5">
        <w:t xml:space="preserve"> on</w:t>
      </w:r>
      <w:r w:rsidR="00CB3939">
        <w:t xml:space="preserve"> port 90 and 2033 were discovered. On port 90, </w:t>
      </w:r>
      <w:r w:rsidR="005E5BE5">
        <w:t xml:space="preserve">a </w:t>
      </w:r>
      <w:proofErr w:type="spellStart"/>
      <w:r w:rsidR="005E5BE5">
        <w:t>BoZon</w:t>
      </w:r>
      <w:proofErr w:type="spellEnd"/>
      <w:r w:rsidR="005E5BE5">
        <w:t xml:space="preserve"> file Server was running, </w:t>
      </w:r>
      <w:r w:rsidR="00F45F24">
        <w:t>with which the penetration tester had some success in exploiting</w:t>
      </w:r>
      <w:r w:rsidR="006E6900">
        <w:t>, including adding a user account which was automatically given superuser permissions</w:t>
      </w:r>
      <w:r w:rsidR="00DE1F75">
        <w:t xml:space="preserve">. </w:t>
      </w:r>
      <w:r w:rsidR="00D310C6">
        <w:t xml:space="preserve">On </w:t>
      </w:r>
      <w:r w:rsidR="00DE1F75">
        <w:t>port</w:t>
      </w:r>
      <w:r w:rsidR="00D310C6">
        <w:t xml:space="preserve"> 20</w:t>
      </w:r>
      <w:r w:rsidR="00C721EC">
        <w:t xml:space="preserve">33 </w:t>
      </w:r>
      <w:proofErr w:type="spellStart"/>
      <w:r w:rsidR="00C721EC">
        <w:t>HttpFileServer</w:t>
      </w:r>
      <w:proofErr w:type="spellEnd"/>
      <w:r w:rsidR="00C721EC">
        <w:t xml:space="preserve"> was running which </w:t>
      </w:r>
      <w:r w:rsidR="00DE1F75">
        <w:t>again</w:t>
      </w:r>
      <w:r w:rsidR="00234A5F">
        <w:t xml:space="preserve"> resulted in exploitation</w:t>
      </w:r>
      <w:r w:rsidR="00DE1F75">
        <w:t xml:space="preserve"> via</w:t>
      </w:r>
      <w:r w:rsidR="009755A1">
        <w:t xml:space="preserve"> </w:t>
      </w:r>
      <w:r w:rsidR="00991B19">
        <w:t>a</w:t>
      </w:r>
      <w:r w:rsidR="009755A1">
        <w:t xml:space="preserve"> </w:t>
      </w:r>
      <w:r w:rsidR="00DE1F75">
        <w:t>Metasploit module</w:t>
      </w:r>
      <w:r w:rsidR="00234A5F">
        <w:t xml:space="preserve">. </w:t>
      </w:r>
    </w:p>
    <w:p w14:paraId="772A2639" w14:textId="4FBC3887" w:rsidR="00842686" w:rsidRDefault="00842686" w:rsidP="00DE1F75">
      <w:pPr>
        <w:ind w:left="19" w:right="201"/>
      </w:pPr>
    </w:p>
    <w:p w14:paraId="6BF8333C" w14:textId="440D4EB0" w:rsidR="008A58E3" w:rsidRDefault="007E69CE" w:rsidP="00D213CD">
      <w:pPr>
        <w:ind w:left="19" w:right="201"/>
      </w:pPr>
      <w:r>
        <w:t xml:space="preserve">From the results gathered </w:t>
      </w:r>
      <w:r w:rsidR="007259F5">
        <w:t>it was concluded that the vir</w:t>
      </w:r>
      <w:r w:rsidR="00DA047D">
        <w:t xml:space="preserve">tual network had </w:t>
      </w:r>
      <w:r w:rsidR="00FD349A">
        <w:t>many harmful vulnerabilities, and that a malicious insider could easily gather a large amount of data</w:t>
      </w:r>
      <w:r w:rsidR="00583F25">
        <w:t xml:space="preserve"> and credentials from this network</w:t>
      </w:r>
      <w:r w:rsidR="00D213CD">
        <w:t>.</w:t>
      </w:r>
      <w:r w:rsidR="00527338">
        <w:br w:type="page"/>
      </w:r>
    </w:p>
    <w:sdt>
      <w:sdtPr>
        <w:rPr>
          <w:b w:val="0"/>
          <w:sz w:val="22"/>
          <w:szCs w:val="22"/>
        </w:rPr>
        <w:id w:val="-265923424"/>
        <w:docPartObj>
          <w:docPartGallery w:val="Table of Contents"/>
          <w:docPartUnique/>
        </w:docPartObj>
      </w:sdtPr>
      <w:sdtEndPr>
        <w:rPr>
          <w:bCs/>
          <w:noProof/>
        </w:rPr>
      </w:sdtEndPr>
      <w:sdtContent>
        <w:p w14:paraId="2BD285C0" w14:textId="77777777" w:rsidR="00712DC9" w:rsidRPr="00712DC9" w:rsidRDefault="00712DC9" w:rsidP="003363BE">
          <w:pPr>
            <w:pStyle w:val="Abtracttitle"/>
          </w:pPr>
          <w:r w:rsidRPr="00974F37">
            <w:t>Contents</w:t>
          </w:r>
        </w:p>
        <w:p w14:paraId="136BFFC0" w14:textId="27CF0F3B" w:rsidR="0099327D" w:rsidRDefault="00647F3E">
          <w:pPr>
            <w:pStyle w:val="TOC1"/>
            <w:tabs>
              <w:tab w:val="left" w:pos="440"/>
              <w:tab w:val="right" w:leader="dot" w:pos="9350"/>
            </w:tabs>
            <w:rPr>
              <w:rFonts w:asciiTheme="minorHAnsi" w:hAnsiTheme="minorHAnsi"/>
              <w:noProof/>
              <w:kern w:val="2"/>
              <w:lang w:eastAsia="en-US"/>
              <w14:ligatures w14:val="standardContextual"/>
            </w:rPr>
          </w:pPr>
          <w:r>
            <w:fldChar w:fldCharType="begin"/>
          </w:r>
          <w:r w:rsidR="00712DC9">
            <w:instrText xml:space="preserve"> TOC \o "1-3" \h \z \u </w:instrText>
          </w:r>
          <w:r>
            <w:fldChar w:fldCharType="separate"/>
          </w:r>
          <w:hyperlink w:anchor="_Toc153806934" w:history="1">
            <w:r w:rsidR="0099327D" w:rsidRPr="00150AD4">
              <w:rPr>
                <w:rStyle w:val="Hyperlink"/>
                <w:noProof/>
              </w:rPr>
              <w:t>1</w:t>
            </w:r>
            <w:r w:rsidR="0099327D">
              <w:rPr>
                <w:rFonts w:asciiTheme="minorHAnsi" w:hAnsiTheme="minorHAnsi"/>
                <w:noProof/>
                <w:kern w:val="2"/>
                <w:lang w:eastAsia="en-US"/>
                <w14:ligatures w14:val="standardContextual"/>
              </w:rPr>
              <w:tab/>
            </w:r>
            <w:r w:rsidR="0099327D" w:rsidRPr="00150AD4">
              <w:rPr>
                <w:rStyle w:val="Hyperlink"/>
                <w:noProof/>
              </w:rPr>
              <w:t>Introduction</w:t>
            </w:r>
            <w:r w:rsidR="0099327D">
              <w:rPr>
                <w:noProof/>
                <w:webHidden/>
              </w:rPr>
              <w:tab/>
            </w:r>
            <w:r w:rsidR="0099327D">
              <w:rPr>
                <w:noProof/>
                <w:webHidden/>
              </w:rPr>
              <w:fldChar w:fldCharType="begin"/>
            </w:r>
            <w:r w:rsidR="0099327D">
              <w:rPr>
                <w:noProof/>
                <w:webHidden/>
              </w:rPr>
              <w:instrText xml:space="preserve"> PAGEREF _Toc153806934 \h </w:instrText>
            </w:r>
            <w:r w:rsidR="0099327D">
              <w:rPr>
                <w:noProof/>
                <w:webHidden/>
              </w:rPr>
            </w:r>
            <w:r w:rsidR="0099327D">
              <w:rPr>
                <w:noProof/>
                <w:webHidden/>
              </w:rPr>
              <w:fldChar w:fldCharType="separate"/>
            </w:r>
            <w:r w:rsidR="0099327D">
              <w:rPr>
                <w:noProof/>
                <w:webHidden/>
              </w:rPr>
              <w:t>1</w:t>
            </w:r>
            <w:r w:rsidR="0099327D">
              <w:rPr>
                <w:noProof/>
                <w:webHidden/>
              </w:rPr>
              <w:fldChar w:fldCharType="end"/>
            </w:r>
          </w:hyperlink>
        </w:p>
        <w:p w14:paraId="313F2D3C" w14:textId="408C50A1" w:rsidR="0099327D" w:rsidRDefault="0099327D">
          <w:pPr>
            <w:pStyle w:val="TOC2"/>
            <w:tabs>
              <w:tab w:val="left" w:pos="880"/>
              <w:tab w:val="right" w:leader="dot" w:pos="9350"/>
            </w:tabs>
            <w:rPr>
              <w:rFonts w:asciiTheme="minorHAnsi" w:hAnsiTheme="minorHAnsi"/>
              <w:noProof/>
              <w:kern w:val="2"/>
              <w:lang w:eastAsia="en-US"/>
              <w14:ligatures w14:val="standardContextual"/>
            </w:rPr>
          </w:pPr>
          <w:hyperlink w:anchor="_Toc153806935" w:history="1">
            <w:r w:rsidRPr="00150AD4">
              <w:rPr>
                <w:rStyle w:val="Hyperlink"/>
                <w:noProof/>
              </w:rPr>
              <w:t>1.1</w:t>
            </w:r>
            <w:r>
              <w:rPr>
                <w:rFonts w:asciiTheme="minorHAnsi" w:hAnsiTheme="minorHAnsi"/>
                <w:noProof/>
                <w:kern w:val="2"/>
                <w:lang w:eastAsia="en-US"/>
                <w14:ligatures w14:val="standardContextual"/>
              </w:rPr>
              <w:tab/>
            </w:r>
            <w:r w:rsidRPr="00150AD4">
              <w:rPr>
                <w:rStyle w:val="Hyperlink"/>
                <w:noProof/>
              </w:rPr>
              <w:t>Background</w:t>
            </w:r>
            <w:r>
              <w:rPr>
                <w:noProof/>
                <w:webHidden/>
              </w:rPr>
              <w:tab/>
            </w:r>
            <w:r>
              <w:rPr>
                <w:noProof/>
                <w:webHidden/>
              </w:rPr>
              <w:fldChar w:fldCharType="begin"/>
            </w:r>
            <w:r>
              <w:rPr>
                <w:noProof/>
                <w:webHidden/>
              </w:rPr>
              <w:instrText xml:space="preserve"> PAGEREF _Toc153806935 \h </w:instrText>
            </w:r>
            <w:r>
              <w:rPr>
                <w:noProof/>
                <w:webHidden/>
              </w:rPr>
            </w:r>
            <w:r>
              <w:rPr>
                <w:noProof/>
                <w:webHidden/>
              </w:rPr>
              <w:fldChar w:fldCharType="separate"/>
            </w:r>
            <w:r>
              <w:rPr>
                <w:noProof/>
                <w:webHidden/>
              </w:rPr>
              <w:t>1</w:t>
            </w:r>
            <w:r>
              <w:rPr>
                <w:noProof/>
                <w:webHidden/>
              </w:rPr>
              <w:fldChar w:fldCharType="end"/>
            </w:r>
          </w:hyperlink>
        </w:p>
        <w:p w14:paraId="5FB73162" w14:textId="75E05DC1" w:rsidR="0099327D" w:rsidRDefault="0099327D">
          <w:pPr>
            <w:pStyle w:val="TOC2"/>
            <w:tabs>
              <w:tab w:val="left" w:pos="880"/>
              <w:tab w:val="right" w:leader="dot" w:pos="9350"/>
            </w:tabs>
            <w:rPr>
              <w:rFonts w:asciiTheme="minorHAnsi" w:hAnsiTheme="minorHAnsi"/>
              <w:noProof/>
              <w:kern w:val="2"/>
              <w:lang w:eastAsia="en-US"/>
              <w14:ligatures w14:val="standardContextual"/>
            </w:rPr>
          </w:pPr>
          <w:hyperlink w:anchor="_Toc153806936" w:history="1">
            <w:r w:rsidRPr="00150AD4">
              <w:rPr>
                <w:rStyle w:val="Hyperlink"/>
                <w:noProof/>
              </w:rPr>
              <w:t>1.2</w:t>
            </w:r>
            <w:r>
              <w:rPr>
                <w:rFonts w:asciiTheme="minorHAnsi" w:hAnsiTheme="minorHAnsi"/>
                <w:noProof/>
                <w:kern w:val="2"/>
                <w:lang w:eastAsia="en-US"/>
                <w14:ligatures w14:val="standardContextual"/>
              </w:rPr>
              <w:tab/>
            </w:r>
            <w:r w:rsidRPr="00150AD4">
              <w:rPr>
                <w:rStyle w:val="Hyperlink"/>
                <w:noProof/>
              </w:rPr>
              <w:t>Aim</w:t>
            </w:r>
            <w:r>
              <w:rPr>
                <w:noProof/>
                <w:webHidden/>
              </w:rPr>
              <w:tab/>
            </w:r>
            <w:r>
              <w:rPr>
                <w:noProof/>
                <w:webHidden/>
              </w:rPr>
              <w:fldChar w:fldCharType="begin"/>
            </w:r>
            <w:r>
              <w:rPr>
                <w:noProof/>
                <w:webHidden/>
              </w:rPr>
              <w:instrText xml:space="preserve"> PAGEREF _Toc153806936 \h </w:instrText>
            </w:r>
            <w:r>
              <w:rPr>
                <w:noProof/>
                <w:webHidden/>
              </w:rPr>
            </w:r>
            <w:r>
              <w:rPr>
                <w:noProof/>
                <w:webHidden/>
              </w:rPr>
              <w:fldChar w:fldCharType="separate"/>
            </w:r>
            <w:r>
              <w:rPr>
                <w:noProof/>
                <w:webHidden/>
              </w:rPr>
              <w:t>1</w:t>
            </w:r>
            <w:r>
              <w:rPr>
                <w:noProof/>
                <w:webHidden/>
              </w:rPr>
              <w:fldChar w:fldCharType="end"/>
            </w:r>
          </w:hyperlink>
        </w:p>
        <w:p w14:paraId="11EE6D99" w14:textId="03259E1B" w:rsidR="0099327D" w:rsidRDefault="0099327D">
          <w:pPr>
            <w:pStyle w:val="TOC1"/>
            <w:tabs>
              <w:tab w:val="left" w:pos="440"/>
              <w:tab w:val="right" w:leader="dot" w:pos="9350"/>
            </w:tabs>
            <w:rPr>
              <w:rFonts w:asciiTheme="minorHAnsi" w:hAnsiTheme="minorHAnsi"/>
              <w:noProof/>
              <w:kern w:val="2"/>
              <w:lang w:eastAsia="en-US"/>
              <w14:ligatures w14:val="standardContextual"/>
            </w:rPr>
          </w:pPr>
          <w:hyperlink w:anchor="_Toc153806937" w:history="1">
            <w:r w:rsidRPr="00150AD4">
              <w:rPr>
                <w:rStyle w:val="Hyperlink"/>
                <w:noProof/>
              </w:rPr>
              <w:t>2</w:t>
            </w:r>
            <w:r>
              <w:rPr>
                <w:rFonts w:asciiTheme="minorHAnsi" w:hAnsiTheme="minorHAnsi"/>
                <w:noProof/>
                <w:kern w:val="2"/>
                <w:lang w:eastAsia="en-US"/>
                <w14:ligatures w14:val="standardContextual"/>
              </w:rPr>
              <w:tab/>
            </w:r>
            <w:r w:rsidRPr="00150AD4">
              <w:rPr>
                <w:rStyle w:val="Hyperlink"/>
                <w:noProof/>
              </w:rPr>
              <w:t>Procedure</w:t>
            </w:r>
            <w:r>
              <w:rPr>
                <w:noProof/>
                <w:webHidden/>
              </w:rPr>
              <w:tab/>
            </w:r>
            <w:r>
              <w:rPr>
                <w:noProof/>
                <w:webHidden/>
              </w:rPr>
              <w:fldChar w:fldCharType="begin"/>
            </w:r>
            <w:r>
              <w:rPr>
                <w:noProof/>
                <w:webHidden/>
              </w:rPr>
              <w:instrText xml:space="preserve"> PAGEREF _Toc153806937 \h </w:instrText>
            </w:r>
            <w:r>
              <w:rPr>
                <w:noProof/>
                <w:webHidden/>
              </w:rPr>
            </w:r>
            <w:r>
              <w:rPr>
                <w:noProof/>
                <w:webHidden/>
              </w:rPr>
              <w:fldChar w:fldCharType="separate"/>
            </w:r>
            <w:r>
              <w:rPr>
                <w:noProof/>
                <w:webHidden/>
              </w:rPr>
              <w:t>2</w:t>
            </w:r>
            <w:r>
              <w:rPr>
                <w:noProof/>
                <w:webHidden/>
              </w:rPr>
              <w:fldChar w:fldCharType="end"/>
            </w:r>
          </w:hyperlink>
        </w:p>
        <w:p w14:paraId="02EF36C4" w14:textId="77FD9059" w:rsidR="0099327D" w:rsidRDefault="0099327D">
          <w:pPr>
            <w:pStyle w:val="TOC2"/>
            <w:tabs>
              <w:tab w:val="left" w:pos="880"/>
              <w:tab w:val="right" w:leader="dot" w:pos="9350"/>
            </w:tabs>
            <w:rPr>
              <w:rFonts w:asciiTheme="minorHAnsi" w:hAnsiTheme="minorHAnsi"/>
              <w:noProof/>
              <w:kern w:val="2"/>
              <w:lang w:eastAsia="en-US"/>
              <w14:ligatures w14:val="standardContextual"/>
            </w:rPr>
          </w:pPr>
          <w:hyperlink w:anchor="_Toc153806938" w:history="1">
            <w:r w:rsidRPr="00150AD4">
              <w:rPr>
                <w:rStyle w:val="Hyperlink"/>
                <w:noProof/>
                <w:lang w:val="en-GB"/>
              </w:rPr>
              <w:t>2.1</w:t>
            </w:r>
            <w:r>
              <w:rPr>
                <w:rFonts w:asciiTheme="minorHAnsi" w:hAnsiTheme="minorHAnsi"/>
                <w:noProof/>
                <w:kern w:val="2"/>
                <w:lang w:eastAsia="en-US"/>
                <w14:ligatures w14:val="standardContextual"/>
              </w:rPr>
              <w:tab/>
            </w:r>
            <w:r w:rsidRPr="00150AD4">
              <w:rPr>
                <w:rStyle w:val="Hyperlink"/>
                <w:noProof/>
                <w:lang w:val="en-GB"/>
              </w:rPr>
              <w:t>Overview of procedure</w:t>
            </w:r>
            <w:r>
              <w:rPr>
                <w:noProof/>
                <w:webHidden/>
              </w:rPr>
              <w:tab/>
            </w:r>
            <w:r>
              <w:rPr>
                <w:noProof/>
                <w:webHidden/>
              </w:rPr>
              <w:fldChar w:fldCharType="begin"/>
            </w:r>
            <w:r>
              <w:rPr>
                <w:noProof/>
                <w:webHidden/>
              </w:rPr>
              <w:instrText xml:space="preserve"> PAGEREF _Toc153806938 \h </w:instrText>
            </w:r>
            <w:r>
              <w:rPr>
                <w:noProof/>
                <w:webHidden/>
              </w:rPr>
            </w:r>
            <w:r>
              <w:rPr>
                <w:noProof/>
                <w:webHidden/>
              </w:rPr>
              <w:fldChar w:fldCharType="separate"/>
            </w:r>
            <w:r>
              <w:rPr>
                <w:noProof/>
                <w:webHidden/>
              </w:rPr>
              <w:t>2</w:t>
            </w:r>
            <w:r>
              <w:rPr>
                <w:noProof/>
                <w:webHidden/>
              </w:rPr>
              <w:fldChar w:fldCharType="end"/>
            </w:r>
          </w:hyperlink>
        </w:p>
        <w:p w14:paraId="2E14A8D0" w14:textId="08EAEF47" w:rsidR="0099327D" w:rsidRDefault="0099327D">
          <w:pPr>
            <w:pStyle w:val="TOC2"/>
            <w:tabs>
              <w:tab w:val="left" w:pos="880"/>
              <w:tab w:val="right" w:leader="dot" w:pos="9350"/>
            </w:tabs>
            <w:rPr>
              <w:rFonts w:asciiTheme="minorHAnsi" w:hAnsiTheme="minorHAnsi"/>
              <w:noProof/>
              <w:kern w:val="2"/>
              <w:lang w:eastAsia="en-US"/>
              <w14:ligatures w14:val="standardContextual"/>
            </w:rPr>
          </w:pPr>
          <w:hyperlink w:anchor="_Toc153806939" w:history="1">
            <w:r w:rsidRPr="00150AD4">
              <w:rPr>
                <w:rStyle w:val="Hyperlink"/>
                <w:noProof/>
              </w:rPr>
              <w:t>2.2</w:t>
            </w:r>
            <w:r>
              <w:rPr>
                <w:rFonts w:asciiTheme="minorHAnsi" w:hAnsiTheme="minorHAnsi"/>
                <w:noProof/>
                <w:kern w:val="2"/>
                <w:lang w:eastAsia="en-US"/>
                <w14:ligatures w14:val="standardContextual"/>
              </w:rPr>
              <w:tab/>
            </w:r>
            <w:r w:rsidRPr="00150AD4">
              <w:rPr>
                <w:rStyle w:val="Hyperlink"/>
                <w:noProof/>
              </w:rPr>
              <w:t>Scanning</w:t>
            </w:r>
            <w:r>
              <w:rPr>
                <w:noProof/>
                <w:webHidden/>
              </w:rPr>
              <w:tab/>
            </w:r>
            <w:r>
              <w:rPr>
                <w:noProof/>
                <w:webHidden/>
              </w:rPr>
              <w:fldChar w:fldCharType="begin"/>
            </w:r>
            <w:r>
              <w:rPr>
                <w:noProof/>
                <w:webHidden/>
              </w:rPr>
              <w:instrText xml:space="preserve"> PAGEREF _Toc153806939 \h </w:instrText>
            </w:r>
            <w:r>
              <w:rPr>
                <w:noProof/>
                <w:webHidden/>
              </w:rPr>
            </w:r>
            <w:r>
              <w:rPr>
                <w:noProof/>
                <w:webHidden/>
              </w:rPr>
              <w:fldChar w:fldCharType="separate"/>
            </w:r>
            <w:r>
              <w:rPr>
                <w:noProof/>
                <w:webHidden/>
              </w:rPr>
              <w:t>2</w:t>
            </w:r>
            <w:r>
              <w:rPr>
                <w:noProof/>
                <w:webHidden/>
              </w:rPr>
              <w:fldChar w:fldCharType="end"/>
            </w:r>
          </w:hyperlink>
        </w:p>
        <w:p w14:paraId="699D0276" w14:textId="2F7A6CDE" w:rsidR="0099327D" w:rsidRDefault="0099327D">
          <w:pPr>
            <w:pStyle w:val="TOC2"/>
            <w:tabs>
              <w:tab w:val="left" w:pos="880"/>
              <w:tab w:val="right" w:leader="dot" w:pos="9350"/>
            </w:tabs>
            <w:rPr>
              <w:rFonts w:asciiTheme="minorHAnsi" w:hAnsiTheme="minorHAnsi"/>
              <w:noProof/>
              <w:kern w:val="2"/>
              <w:lang w:eastAsia="en-US"/>
              <w14:ligatures w14:val="standardContextual"/>
            </w:rPr>
          </w:pPr>
          <w:hyperlink w:anchor="_Toc153806940" w:history="1">
            <w:r w:rsidRPr="00150AD4">
              <w:rPr>
                <w:rStyle w:val="Hyperlink"/>
                <w:noProof/>
              </w:rPr>
              <w:t>2.3</w:t>
            </w:r>
            <w:r>
              <w:rPr>
                <w:rFonts w:asciiTheme="minorHAnsi" w:hAnsiTheme="minorHAnsi"/>
                <w:noProof/>
                <w:kern w:val="2"/>
                <w:lang w:eastAsia="en-US"/>
                <w14:ligatures w14:val="standardContextual"/>
              </w:rPr>
              <w:tab/>
            </w:r>
            <w:r w:rsidRPr="00150AD4">
              <w:rPr>
                <w:rStyle w:val="Hyperlink"/>
                <w:noProof/>
              </w:rPr>
              <w:t>Enumeration</w:t>
            </w:r>
            <w:r>
              <w:rPr>
                <w:noProof/>
                <w:webHidden/>
              </w:rPr>
              <w:tab/>
            </w:r>
            <w:r>
              <w:rPr>
                <w:noProof/>
                <w:webHidden/>
              </w:rPr>
              <w:fldChar w:fldCharType="begin"/>
            </w:r>
            <w:r>
              <w:rPr>
                <w:noProof/>
                <w:webHidden/>
              </w:rPr>
              <w:instrText xml:space="preserve"> PAGEREF _Toc153806940 \h </w:instrText>
            </w:r>
            <w:r>
              <w:rPr>
                <w:noProof/>
                <w:webHidden/>
              </w:rPr>
            </w:r>
            <w:r>
              <w:rPr>
                <w:noProof/>
                <w:webHidden/>
              </w:rPr>
              <w:fldChar w:fldCharType="separate"/>
            </w:r>
            <w:r>
              <w:rPr>
                <w:noProof/>
                <w:webHidden/>
              </w:rPr>
              <w:t>5</w:t>
            </w:r>
            <w:r>
              <w:rPr>
                <w:noProof/>
                <w:webHidden/>
              </w:rPr>
              <w:fldChar w:fldCharType="end"/>
            </w:r>
          </w:hyperlink>
        </w:p>
        <w:p w14:paraId="477463F9" w14:textId="19A3B707" w:rsidR="0099327D" w:rsidRDefault="0099327D">
          <w:pPr>
            <w:pStyle w:val="TOC2"/>
            <w:tabs>
              <w:tab w:val="left" w:pos="880"/>
              <w:tab w:val="right" w:leader="dot" w:pos="9350"/>
            </w:tabs>
            <w:rPr>
              <w:rFonts w:asciiTheme="minorHAnsi" w:hAnsiTheme="minorHAnsi"/>
              <w:noProof/>
              <w:kern w:val="2"/>
              <w:lang w:eastAsia="en-US"/>
              <w14:ligatures w14:val="standardContextual"/>
            </w:rPr>
          </w:pPr>
          <w:hyperlink w:anchor="_Toc153806941" w:history="1">
            <w:r w:rsidRPr="00150AD4">
              <w:rPr>
                <w:rStyle w:val="Hyperlink"/>
                <w:noProof/>
              </w:rPr>
              <w:t>2.4</w:t>
            </w:r>
            <w:r>
              <w:rPr>
                <w:rFonts w:asciiTheme="minorHAnsi" w:hAnsiTheme="minorHAnsi"/>
                <w:noProof/>
                <w:kern w:val="2"/>
                <w:lang w:eastAsia="en-US"/>
                <w14:ligatures w14:val="standardContextual"/>
              </w:rPr>
              <w:tab/>
            </w:r>
            <w:r w:rsidRPr="00150AD4">
              <w:rPr>
                <w:rStyle w:val="Hyperlink"/>
                <w:noProof/>
              </w:rPr>
              <w:t>Exploitation</w:t>
            </w:r>
            <w:r>
              <w:rPr>
                <w:noProof/>
                <w:webHidden/>
              </w:rPr>
              <w:tab/>
            </w:r>
            <w:r>
              <w:rPr>
                <w:noProof/>
                <w:webHidden/>
              </w:rPr>
              <w:fldChar w:fldCharType="begin"/>
            </w:r>
            <w:r>
              <w:rPr>
                <w:noProof/>
                <w:webHidden/>
              </w:rPr>
              <w:instrText xml:space="preserve"> PAGEREF _Toc153806941 \h </w:instrText>
            </w:r>
            <w:r>
              <w:rPr>
                <w:noProof/>
                <w:webHidden/>
              </w:rPr>
            </w:r>
            <w:r>
              <w:rPr>
                <w:noProof/>
                <w:webHidden/>
              </w:rPr>
              <w:fldChar w:fldCharType="separate"/>
            </w:r>
            <w:r>
              <w:rPr>
                <w:noProof/>
                <w:webHidden/>
              </w:rPr>
              <w:t>9</w:t>
            </w:r>
            <w:r>
              <w:rPr>
                <w:noProof/>
                <w:webHidden/>
              </w:rPr>
              <w:fldChar w:fldCharType="end"/>
            </w:r>
          </w:hyperlink>
        </w:p>
        <w:p w14:paraId="572C3201" w14:textId="3771F8D6" w:rsidR="0099327D" w:rsidRDefault="0099327D">
          <w:pPr>
            <w:pStyle w:val="TOC1"/>
            <w:tabs>
              <w:tab w:val="left" w:pos="440"/>
              <w:tab w:val="right" w:leader="dot" w:pos="9350"/>
            </w:tabs>
            <w:rPr>
              <w:rFonts w:asciiTheme="minorHAnsi" w:hAnsiTheme="minorHAnsi"/>
              <w:noProof/>
              <w:kern w:val="2"/>
              <w:lang w:eastAsia="en-US"/>
              <w14:ligatures w14:val="standardContextual"/>
            </w:rPr>
          </w:pPr>
          <w:hyperlink w:anchor="_Toc153806942" w:history="1">
            <w:r w:rsidRPr="00150AD4">
              <w:rPr>
                <w:rStyle w:val="Hyperlink"/>
                <w:noProof/>
                <w:lang w:eastAsia="en-US"/>
              </w:rPr>
              <w:t>3</w:t>
            </w:r>
            <w:r>
              <w:rPr>
                <w:rFonts w:asciiTheme="minorHAnsi" w:hAnsiTheme="minorHAnsi"/>
                <w:noProof/>
                <w:kern w:val="2"/>
                <w:lang w:eastAsia="en-US"/>
                <w14:ligatures w14:val="standardContextual"/>
              </w:rPr>
              <w:tab/>
            </w:r>
            <w:r w:rsidRPr="00150AD4">
              <w:rPr>
                <w:rStyle w:val="Hyperlink"/>
                <w:noProof/>
                <w:lang w:eastAsia="en-US"/>
              </w:rPr>
              <w:t>Discussion</w:t>
            </w:r>
            <w:r>
              <w:rPr>
                <w:noProof/>
                <w:webHidden/>
              </w:rPr>
              <w:tab/>
            </w:r>
            <w:r>
              <w:rPr>
                <w:noProof/>
                <w:webHidden/>
              </w:rPr>
              <w:fldChar w:fldCharType="begin"/>
            </w:r>
            <w:r>
              <w:rPr>
                <w:noProof/>
                <w:webHidden/>
              </w:rPr>
              <w:instrText xml:space="preserve"> PAGEREF _Toc153806942 \h </w:instrText>
            </w:r>
            <w:r>
              <w:rPr>
                <w:noProof/>
                <w:webHidden/>
              </w:rPr>
            </w:r>
            <w:r>
              <w:rPr>
                <w:noProof/>
                <w:webHidden/>
              </w:rPr>
              <w:fldChar w:fldCharType="separate"/>
            </w:r>
            <w:r>
              <w:rPr>
                <w:noProof/>
                <w:webHidden/>
              </w:rPr>
              <w:t>17</w:t>
            </w:r>
            <w:r>
              <w:rPr>
                <w:noProof/>
                <w:webHidden/>
              </w:rPr>
              <w:fldChar w:fldCharType="end"/>
            </w:r>
          </w:hyperlink>
        </w:p>
        <w:p w14:paraId="55873571" w14:textId="2D7F6CFA" w:rsidR="0099327D" w:rsidRDefault="0099327D">
          <w:pPr>
            <w:pStyle w:val="TOC2"/>
            <w:tabs>
              <w:tab w:val="left" w:pos="880"/>
              <w:tab w:val="right" w:leader="dot" w:pos="9350"/>
            </w:tabs>
            <w:rPr>
              <w:rFonts w:asciiTheme="minorHAnsi" w:hAnsiTheme="minorHAnsi"/>
              <w:noProof/>
              <w:kern w:val="2"/>
              <w:lang w:eastAsia="en-US"/>
              <w14:ligatures w14:val="standardContextual"/>
            </w:rPr>
          </w:pPr>
          <w:hyperlink w:anchor="_Toc153806943" w:history="1">
            <w:r w:rsidRPr="00150AD4">
              <w:rPr>
                <w:rStyle w:val="Hyperlink"/>
                <w:rFonts w:eastAsia="Times New Roman"/>
                <w:noProof/>
                <w:lang w:eastAsia="en-US"/>
              </w:rPr>
              <w:t>3.1</w:t>
            </w:r>
            <w:r>
              <w:rPr>
                <w:rFonts w:asciiTheme="minorHAnsi" w:hAnsiTheme="minorHAnsi"/>
                <w:noProof/>
                <w:kern w:val="2"/>
                <w:lang w:eastAsia="en-US"/>
                <w14:ligatures w14:val="standardContextual"/>
              </w:rPr>
              <w:tab/>
            </w:r>
            <w:r w:rsidRPr="00150AD4">
              <w:rPr>
                <w:rStyle w:val="Hyperlink"/>
                <w:rFonts w:eastAsia="Times New Roman"/>
                <w:noProof/>
                <w:lang w:eastAsia="en-US"/>
              </w:rPr>
              <w:t>General Discussion</w:t>
            </w:r>
            <w:r>
              <w:rPr>
                <w:noProof/>
                <w:webHidden/>
              </w:rPr>
              <w:tab/>
            </w:r>
            <w:r>
              <w:rPr>
                <w:noProof/>
                <w:webHidden/>
              </w:rPr>
              <w:fldChar w:fldCharType="begin"/>
            </w:r>
            <w:r>
              <w:rPr>
                <w:noProof/>
                <w:webHidden/>
              </w:rPr>
              <w:instrText xml:space="preserve"> PAGEREF _Toc153806943 \h </w:instrText>
            </w:r>
            <w:r>
              <w:rPr>
                <w:noProof/>
                <w:webHidden/>
              </w:rPr>
            </w:r>
            <w:r>
              <w:rPr>
                <w:noProof/>
                <w:webHidden/>
              </w:rPr>
              <w:fldChar w:fldCharType="separate"/>
            </w:r>
            <w:r>
              <w:rPr>
                <w:noProof/>
                <w:webHidden/>
              </w:rPr>
              <w:t>17</w:t>
            </w:r>
            <w:r>
              <w:rPr>
                <w:noProof/>
                <w:webHidden/>
              </w:rPr>
              <w:fldChar w:fldCharType="end"/>
            </w:r>
          </w:hyperlink>
        </w:p>
        <w:p w14:paraId="3F1A0B2A" w14:textId="2405290E" w:rsidR="0099327D" w:rsidRDefault="0099327D">
          <w:pPr>
            <w:pStyle w:val="TOC2"/>
            <w:tabs>
              <w:tab w:val="left" w:pos="880"/>
              <w:tab w:val="right" w:leader="dot" w:pos="9350"/>
            </w:tabs>
            <w:rPr>
              <w:rFonts w:asciiTheme="minorHAnsi" w:hAnsiTheme="minorHAnsi"/>
              <w:noProof/>
              <w:kern w:val="2"/>
              <w:lang w:eastAsia="en-US"/>
              <w14:ligatures w14:val="standardContextual"/>
            </w:rPr>
          </w:pPr>
          <w:hyperlink w:anchor="_Toc153806944" w:history="1">
            <w:r w:rsidRPr="00150AD4">
              <w:rPr>
                <w:rStyle w:val="Hyperlink"/>
                <w:rFonts w:eastAsia="Times New Roman"/>
                <w:noProof/>
                <w:lang w:eastAsia="en-US"/>
              </w:rPr>
              <w:t>3.2</w:t>
            </w:r>
            <w:r>
              <w:rPr>
                <w:rFonts w:asciiTheme="minorHAnsi" w:hAnsiTheme="minorHAnsi"/>
                <w:noProof/>
                <w:kern w:val="2"/>
                <w:lang w:eastAsia="en-US"/>
                <w14:ligatures w14:val="standardContextual"/>
              </w:rPr>
              <w:tab/>
            </w:r>
            <w:r w:rsidRPr="00150AD4">
              <w:rPr>
                <w:rStyle w:val="Hyperlink"/>
                <w:rFonts w:eastAsia="Times New Roman"/>
                <w:noProof/>
                <w:lang w:eastAsia="en-US"/>
              </w:rPr>
              <w:t>Countermeasures</w:t>
            </w:r>
            <w:r>
              <w:rPr>
                <w:noProof/>
                <w:webHidden/>
              </w:rPr>
              <w:tab/>
            </w:r>
            <w:r>
              <w:rPr>
                <w:noProof/>
                <w:webHidden/>
              </w:rPr>
              <w:fldChar w:fldCharType="begin"/>
            </w:r>
            <w:r>
              <w:rPr>
                <w:noProof/>
                <w:webHidden/>
              </w:rPr>
              <w:instrText xml:space="preserve"> PAGEREF _Toc153806944 \h </w:instrText>
            </w:r>
            <w:r>
              <w:rPr>
                <w:noProof/>
                <w:webHidden/>
              </w:rPr>
            </w:r>
            <w:r>
              <w:rPr>
                <w:noProof/>
                <w:webHidden/>
              </w:rPr>
              <w:fldChar w:fldCharType="separate"/>
            </w:r>
            <w:r>
              <w:rPr>
                <w:noProof/>
                <w:webHidden/>
              </w:rPr>
              <w:t>18</w:t>
            </w:r>
            <w:r>
              <w:rPr>
                <w:noProof/>
                <w:webHidden/>
              </w:rPr>
              <w:fldChar w:fldCharType="end"/>
            </w:r>
          </w:hyperlink>
        </w:p>
        <w:p w14:paraId="652B1F4D" w14:textId="42A04A78" w:rsidR="0099327D" w:rsidRDefault="0099327D">
          <w:pPr>
            <w:pStyle w:val="TOC2"/>
            <w:tabs>
              <w:tab w:val="left" w:pos="880"/>
              <w:tab w:val="right" w:leader="dot" w:pos="9350"/>
            </w:tabs>
            <w:rPr>
              <w:rFonts w:asciiTheme="minorHAnsi" w:hAnsiTheme="minorHAnsi"/>
              <w:noProof/>
              <w:kern w:val="2"/>
              <w:lang w:eastAsia="en-US"/>
              <w14:ligatures w14:val="standardContextual"/>
            </w:rPr>
          </w:pPr>
          <w:hyperlink w:anchor="_Toc153806945" w:history="1">
            <w:r w:rsidRPr="00150AD4">
              <w:rPr>
                <w:rStyle w:val="Hyperlink"/>
                <w:rFonts w:eastAsia="Times New Roman"/>
                <w:noProof/>
                <w:lang w:eastAsia="en-US"/>
              </w:rPr>
              <w:t>3.3</w:t>
            </w:r>
            <w:r>
              <w:rPr>
                <w:rFonts w:asciiTheme="minorHAnsi" w:hAnsiTheme="minorHAnsi"/>
                <w:noProof/>
                <w:kern w:val="2"/>
                <w:lang w:eastAsia="en-US"/>
                <w14:ligatures w14:val="standardContextual"/>
              </w:rPr>
              <w:tab/>
            </w:r>
            <w:r w:rsidRPr="00150AD4">
              <w:rPr>
                <w:rStyle w:val="Hyperlink"/>
                <w:rFonts w:eastAsia="Times New Roman"/>
                <w:noProof/>
                <w:lang w:eastAsia="en-US"/>
              </w:rPr>
              <w:t>Future Work</w:t>
            </w:r>
            <w:r>
              <w:rPr>
                <w:noProof/>
                <w:webHidden/>
              </w:rPr>
              <w:tab/>
            </w:r>
            <w:r>
              <w:rPr>
                <w:noProof/>
                <w:webHidden/>
              </w:rPr>
              <w:fldChar w:fldCharType="begin"/>
            </w:r>
            <w:r>
              <w:rPr>
                <w:noProof/>
                <w:webHidden/>
              </w:rPr>
              <w:instrText xml:space="preserve"> PAGEREF _Toc153806945 \h </w:instrText>
            </w:r>
            <w:r>
              <w:rPr>
                <w:noProof/>
                <w:webHidden/>
              </w:rPr>
            </w:r>
            <w:r>
              <w:rPr>
                <w:noProof/>
                <w:webHidden/>
              </w:rPr>
              <w:fldChar w:fldCharType="separate"/>
            </w:r>
            <w:r>
              <w:rPr>
                <w:noProof/>
                <w:webHidden/>
              </w:rPr>
              <w:t>19</w:t>
            </w:r>
            <w:r>
              <w:rPr>
                <w:noProof/>
                <w:webHidden/>
              </w:rPr>
              <w:fldChar w:fldCharType="end"/>
            </w:r>
          </w:hyperlink>
        </w:p>
        <w:p w14:paraId="425CAD08" w14:textId="05672A15" w:rsidR="0099327D" w:rsidRDefault="0099327D">
          <w:pPr>
            <w:pStyle w:val="TOC1"/>
            <w:tabs>
              <w:tab w:val="right" w:leader="dot" w:pos="9350"/>
            </w:tabs>
            <w:rPr>
              <w:rFonts w:asciiTheme="minorHAnsi" w:hAnsiTheme="minorHAnsi"/>
              <w:noProof/>
              <w:kern w:val="2"/>
              <w:lang w:eastAsia="en-US"/>
              <w14:ligatures w14:val="standardContextual"/>
            </w:rPr>
          </w:pPr>
          <w:hyperlink w:anchor="_Toc153806946" w:history="1">
            <w:r w:rsidRPr="00150AD4">
              <w:rPr>
                <w:rStyle w:val="Hyperlink"/>
                <w:noProof/>
              </w:rPr>
              <w:t>References</w:t>
            </w:r>
            <w:r>
              <w:rPr>
                <w:noProof/>
                <w:webHidden/>
              </w:rPr>
              <w:tab/>
            </w:r>
            <w:r>
              <w:rPr>
                <w:noProof/>
                <w:webHidden/>
              </w:rPr>
              <w:fldChar w:fldCharType="begin"/>
            </w:r>
            <w:r>
              <w:rPr>
                <w:noProof/>
                <w:webHidden/>
              </w:rPr>
              <w:instrText xml:space="preserve"> PAGEREF _Toc153806946 \h </w:instrText>
            </w:r>
            <w:r>
              <w:rPr>
                <w:noProof/>
                <w:webHidden/>
              </w:rPr>
            </w:r>
            <w:r>
              <w:rPr>
                <w:noProof/>
                <w:webHidden/>
              </w:rPr>
              <w:fldChar w:fldCharType="separate"/>
            </w:r>
            <w:r>
              <w:rPr>
                <w:noProof/>
                <w:webHidden/>
              </w:rPr>
              <w:t>20</w:t>
            </w:r>
            <w:r>
              <w:rPr>
                <w:noProof/>
                <w:webHidden/>
              </w:rPr>
              <w:fldChar w:fldCharType="end"/>
            </w:r>
          </w:hyperlink>
        </w:p>
        <w:p w14:paraId="7866E07F" w14:textId="4A381341" w:rsidR="0099327D" w:rsidRDefault="0099327D">
          <w:pPr>
            <w:pStyle w:val="TOC1"/>
            <w:tabs>
              <w:tab w:val="right" w:leader="dot" w:pos="9350"/>
            </w:tabs>
            <w:rPr>
              <w:rFonts w:asciiTheme="minorHAnsi" w:hAnsiTheme="minorHAnsi"/>
              <w:noProof/>
              <w:kern w:val="2"/>
              <w:lang w:eastAsia="en-US"/>
              <w14:ligatures w14:val="standardContextual"/>
            </w:rPr>
          </w:pPr>
          <w:hyperlink w:anchor="_Toc153806947" w:history="1">
            <w:r w:rsidRPr="00150AD4">
              <w:rPr>
                <w:rStyle w:val="Hyperlink"/>
                <w:noProof/>
              </w:rPr>
              <w:t>Appendices</w:t>
            </w:r>
            <w:r>
              <w:rPr>
                <w:noProof/>
                <w:webHidden/>
              </w:rPr>
              <w:tab/>
            </w:r>
            <w:r>
              <w:rPr>
                <w:noProof/>
                <w:webHidden/>
              </w:rPr>
              <w:fldChar w:fldCharType="begin"/>
            </w:r>
            <w:r>
              <w:rPr>
                <w:noProof/>
                <w:webHidden/>
              </w:rPr>
              <w:instrText xml:space="preserve"> PAGEREF _Toc153806947 \h </w:instrText>
            </w:r>
            <w:r>
              <w:rPr>
                <w:noProof/>
                <w:webHidden/>
              </w:rPr>
            </w:r>
            <w:r>
              <w:rPr>
                <w:noProof/>
                <w:webHidden/>
              </w:rPr>
              <w:fldChar w:fldCharType="separate"/>
            </w:r>
            <w:r>
              <w:rPr>
                <w:noProof/>
                <w:webHidden/>
              </w:rPr>
              <w:t>22</w:t>
            </w:r>
            <w:r>
              <w:rPr>
                <w:noProof/>
                <w:webHidden/>
              </w:rPr>
              <w:fldChar w:fldCharType="end"/>
            </w:r>
          </w:hyperlink>
        </w:p>
        <w:p w14:paraId="1DBF6B1D" w14:textId="305578D6" w:rsidR="0099327D" w:rsidRDefault="0099327D">
          <w:pPr>
            <w:pStyle w:val="TOC2"/>
            <w:tabs>
              <w:tab w:val="right" w:leader="dot" w:pos="9350"/>
            </w:tabs>
            <w:rPr>
              <w:rFonts w:asciiTheme="minorHAnsi" w:hAnsiTheme="minorHAnsi"/>
              <w:noProof/>
              <w:kern w:val="2"/>
              <w:lang w:eastAsia="en-US"/>
              <w14:ligatures w14:val="standardContextual"/>
            </w:rPr>
          </w:pPr>
          <w:hyperlink w:anchor="_Toc153806948" w:history="1">
            <w:r w:rsidRPr="00150AD4">
              <w:rPr>
                <w:rStyle w:val="Hyperlink"/>
                <w:noProof/>
                <w:lang w:eastAsia="en-US"/>
              </w:rPr>
              <w:t>Appendix A</w:t>
            </w:r>
            <w:r>
              <w:rPr>
                <w:noProof/>
                <w:webHidden/>
              </w:rPr>
              <w:tab/>
            </w:r>
            <w:r>
              <w:rPr>
                <w:noProof/>
                <w:webHidden/>
              </w:rPr>
              <w:fldChar w:fldCharType="begin"/>
            </w:r>
            <w:r>
              <w:rPr>
                <w:noProof/>
                <w:webHidden/>
              </w:rPr>
              <w:instrText xml:space="preserve"> PAGEREF _Toc153806948 \h </w:instrText>
            </w:r>
            <w:r>
              <w:rPr>
                <w:noProof/>
                <w:webHidden/>
              </w:rPr>
            </w:r>
            <w:r>
              <w:rPr>
                <w:noProof/>
                <w:webHidden/>
              </w:rPr>
              <w:fldChar w:fldCharType="separate"/>
            </w:r>
            <w:r>
              <w:rPr>
                <w:noProof/>
                <w:webHidden/>
              </w:rPr>
              <w:t>22</w:t>
            </w:r>
            <w:r>
              <w:rPr>
                <w:noProof/>
                <w:webHidden/>
              </w:rPr>
              <w:fldChar w:fldCharType="end"/>
            </w:r>
          </w:hyperlink>
        </w:p>
        <w:p w14:paraId="537CFE7E" w14:textId="16F54B45" w:rsidR="0099327D" w:rsidRDefault="0099327D">
          <w:pPr>
            <w:pStyle w:val="TOC2"/>
            <w:tabs>
              <w:tab w:val="right" w:leader="dot" w:pos="9350"/>
            </w:tabs>
            <w:rPr>
              <w:rFonts w:asciiTheme="minorHAnsi" w:hAnsiTheme="minorHAnsi"/>
              <w:noProof/>
              <w:kern w:val="2"/>
              <w:lang w:eastAsia="en-US"/>
              <w14:ligatures w14:val="standardContextual"/>
            </w:rPr>
          </w:pPr>
          <w:hyperlink w:anchor="_Toc153806949" w:history="1">
            <w:r w:rsidRPr="00150AD4">
              <w:rPr>
                <w:rStyle w:val="Hyperlink"/>
                <w:noProof/>
                <w:lang w:eastAsia="en-US"/>
              </w:rPr>
              <w:t>Appendix B</w:t>
            </w:r>
            <w:r>
              <w:rPr>
                <w:noProof/>
                <w:webHidden/>
              </w:rPr>
              <w:tab/>
            </w:r>
            <w:r>
              <w:rPr>
                <w:noProof/>
                <w:webHidden/>
              </w:rPr>
              <w:fldChar w:fldCharType="begin"/>
            </w:r>
            <w:r>
              <w:rPr>
                <w:noProof/>
                <w:webHidden/>
              </w:rPr>
              <w:instrText xml:space="preserve"> PAGEREF _Toc153806949 \h </w:instrText>
            </w:r>
            <w:r>
              <w:rPr>
                <w:noProof/>
                <w:webHidden/>
              </w:rPr>
            </w:r>
            <w:r>
              <w:rPr>
                <w:noProof/>
                <w:webHidden/>
              </w:rPr>
              <w:fldChar w:fldCharType="separate"/>
            </w:r>
            <w:r>
              <w:rPr>
                <w:noProof/>
                <w:webHidden/>
              </w:rPr>
              <w:t>29</w:t>
            </w:r>
            <w:r>
              <w:rPr>
                <w:noProof/>
                <w:webHidden/>
              </w:rPr>
              <w:fldChar w:fldCharType="end"/>
            </w:r>
          </w:hyperlink>
        </w:p>
        <w:p w14:paraId="4ED763FC" w14:textId="7D3C0222" w:rsidR="001905B9" w:rsidRDefault="00647F3E" w:rsidP="001905B9">
          <w:pPr>
            <w:rPr>
              <w:b/>
              <w:bCs/>
              <w:noProof/>
            </w:rPr>
          </w:pPr>
          <w:r>
            <w:rPr>
              <w:b/>
              <w:bCs/>
              <w:noProof/>
            </w:rPr>
            <w:fldChar w:fldCharType="end"/>
          </w:r>
        </w:p>
      </w:sdtContent>
    </w:sdt>
    <w:p w14:paraId="38239BCE" w14:textId="77777777" w:rsidR="00A60D20" w:rsidRDefault="00A60D20">
      <w:pPr>
        <w:rPr>
          <w:b/>
          <w:bCs/>
          <w:noProof/>
        </w:rPr>
      </w:pPr>
      <w:r>
        <w:rPr>
          <w:b/>
          <w:bCs/>
          <w:noProof/>
        </w:rPr>
        <w:br w:type="page"/>
      </w:r>
    </w:p>
    <w:p w14:paraId="491CFED5" w14:textId="77777777" w:rsidR="00C5090A" w:rsidRDefault="00C5090A">
      <w:pPr>
        <w:rPr>
          <w:b/>
          <w:bCs/>
          <w:noProof/>
        </w:rPr>
        <w:sectPr w:rsidR="00C5090A" w:rsidSect="00C5090A">
          <w:footerReference w:type="default" r:id="rId12"/>
          <w:footerReference w:type="first" r:id="rId13"/>
          <w:type w:val="continuous"/>
          <w:pgSz w:w="12240" w:h="15840"/>
          <w:pgMar w:top="1440" w:right="1440" w:bottom="1440" w:left="1440" w:header="720" w:footer="720" w:gutter="0"/>
          <w:pgNumType w:start="0"/>
          <w:cols w:space="720"/>
          <w:docGrid w:linePitch="299"/>
        </w:sectPr>
      </w:pPr>
    </w:p>
    <w:p w14:paraId="786918C7" w14:textId="77777777" w:rsidR="001905B9" w:rsidRDefault="00341658" w:rsidP="00C5090A">
      <w:pPr>
        <w:pStyle w:val="Heading1"/>
      </w:pPr>
      <w:bookmarkStart w:id="0" w:name="_Toc153806934"/>
      <w:r>
        <w:lastRenderedPageBreak/>
        <w:t>Introduction</w:t>
      </w:r>
      <w:bookmarkEnd w:id="0"/>
    </w:p>
    <w:p w14:paraId="6B2E4414" w14:textId="5DEE6B92" w:rsidR="00D85777" w:rsidRDefault="00341658" w:rsidP="002E7D72">
      <w:pPr>
        <w:pStyle w:val="Heading2"/>
      </w:pPr>
      <w:bookmarkStart w:id="1" w:name="_Toc153806935"/>
      <w:r>
        <w:t>Background</w:t>
      </w:r>
      <w:bookmarkEnd w:id="1"/>
    </w:p>
    <w:p w14:paraId="5724E9ED" w14:textId="3A5B1E9E" w:rsidR="006129EC" w:rsidRDefault="00872749" w:rsidP="001E01AD">
      <w:pPr>
        <w:spacing w:after="200"/>
        <w:ind w:left="19" w:right="919"/>
        <w:jc w:val="both"/>
      </w:pPr>
      <w:r>
        <w:t xml:space="preserve">Penetration testing is an authorized simulated attack performed on </w:t>
      </w:r>
      <w:r w:rsidR="00877C6E">
        <w:t>a system</w:t>
      </w:r>
      <w:r>
        <w:t xml:space="preserve"> to assess its security</w:t>
      </w:r>
      <w:r w:rsidR="009C4AA4">
        <w:t>, by using the same tools that a malicious actor would use</w:t>
      </w:r>
      <w:r w:rsidR="001F69FE">
        <w:t xml:space="preserve"> and then advise </w:t>
      </w:r>
      <w:r w:rsidR="00F7563C">
        <w:t>the company how to fix the security issues.</w:t>
      </w:r>
      <w:r>
        <w:t xml:space="preserve"> (synopsys.com, 2021)</w:t>
      </w:r>
      <w:r w:rsidR="00350CCD">
        <w:t xml:space="preserve">. </w:t>
      </w:r>
      <w:r w:rsidR="004731A5">
        <w:t>Companies in certain sectors</w:t>
      </w:r>
      <w:r w:rsidR="002F5715">
        <w:t xml:space="preserve"> are also required to have penetration tests </w:t>
      </w:r>
      <w:r w:rsidR="004B782E">
        <w:t>conducted</w:t>
      </w:r>
      <w:r w:rsidR="002F5715">
        <w:t xml:space="preserve"> on their network due to the sensitive client </w:t>
      </w:r>
      <w:r w:rsidR="0097064D">
        <w:t>data</w:t>
      </w:r>
      <w:r w:rsidR="002F5715">
        <w:t xml:space="preserve"> that they are handling</w:t>
      </w:r>
      <w:r w:rsidR="00527A43">
        <w:t xml:space="preserve">. </w:t>
      </w:r>
    </w:p>
    <w:p w14:paraId="380A6E7C" w14:textId="77777777" w:rsidR="001278E7" w:rsidRDefault="001278E7" w:rsidP="001E01AD">
      <w:pPr>
        <w:spacing w:after="200"/>
        <w:ind w:left="19" w:right="919"/>
        <w:jc w:val="both"/>
      </w:pPr>
    </w:p>
    <w:p w14:paraId="65A4A683" w14:textId="7ACA5DFC" w:rsidR="001278E7" w:rsidRDefault="001278E7" w:rsidP="001E01AD">
      <w:pPr>
        <w:spacing w:after="200"/>
        <w:ind w:left="19" w:right="919"/>
        <w:jc w:val="both"/>
      </w:pPr>
      <w:r>
        <w:t>More tha</w:t>
      </w:r>
      <w:r w:rsidR="00156D95">
        <w:t xml:space="preserve">n </w:t>
      </w:r>
      <w:r w:rsidR="00CA2F42">
        <w:t>80</w:t>
      </w:r>
      <w:r w:rsidR="00D05105">
        <w:t xml:space="preserve">% of UK organizations were affected </w:t>
      </w:r>
      <w:r w:rsidR="004C500D">
        <w:t xml:space="preserve">by </w:t>
      </w:r>
      <w:r w:rsidR="00AC7A21">
        <w:t>cyber-attacks</w:t>
      </w:r>
      <w:r w:rsidR="004C500D">
        <w:t xml:space="preserve"> in the </w:t>
      </w:r>
      <w:r w:rsidR="006D4196">
        <w:t>year</w:t>
      </w:r>
      <w:r w:rsidR="004C500D">
        <w:t xml:space="preserve"> </w:t>
      </w:r>
      <w:r w:rsidR="009A2E93">
        <w:t>2021/2022</w:t>
      </w:r>
      <w:r w:rsidR="00E252EF">
        <w:t>, and 73%</w:t>
      </w:r>
      <w:r w:rsidR="00C940E2">
        <w:t xml:space="preserve"> of businesses in the UK suffered from successful or unsuccessful ransomware attacks. </w:t>
      </w:r>
      <w:r w:rsidR="008036BC">
        <w:t xml:space="preserve">(comparitech.com, </w:t>
      </w:r>
      <w:r w:rsidR="005215EB">
        <w:t>2023)</w:t>
      </w:r>
      <w:r w:rsidR="008D59C2">
        <w:t xml:space="preserve"> It is also estimated that the cost of cybercrime in the UK </w:t>
      </w:r>
      <w:r w:rsidR="001F0CD6">
        <w:t xml:space="preserve">is </w:t>
      </w:r>
      <w:r w:rsidR="008D59C2">
        <w:t xml:space="preserve">around £27 billion a </w:t>
      </w:r>
      <w:r w:rsidR="006D4196">
        <w:t>year. (</w:t>
      </w:r>
      <w:r w:rsidR="009C745A">
        <w:t>ramsac.com</w:t>
      </w:r>
      <w:r w:rsidR="00686561">
        <w:t xml:space="preserve">, 2022). It is not just the </w:t>
      </w:r>
      <w:r w:rsidR="00E4005C">
        <w:t xml:space="preserve">business first hacked that is affected, but many more </w:t>
      </w:r>
      <w:r w:rsidR="006D4196">
        <w:t>organizations</w:t>
      </w:r>
      <w:r w:rsidR="00E4005C">
        <w:t xml:space="preserve"> relying on that business, be it for energy, finances, or </w:t>
      </w:r>
      <w:r w:rsidR="006D4196">
        <w:t xml:space="preserve">cloud storage, will feel the effect of a cyber-attack. </w:t>
      </w:r>
      <w:r w:rsidR="00E5790D">
        <w:t>This is called supply chain disruption</w:t>
      </w:r>
      <w:r w:rsidR="006D4196">
        <w:t>. As shown from this, penetration test</w:t>
      </w:r>
      <w:r w:rsidR="001C2330">
        <w:t xml:space="preserve">s are hugely important for </w:t>
      </w:r>
      <w:r w:rsidR="001F69FE">
        <w:t xml:space="preserve">businesses </w:t>
      </w:r>
      <w:r w:rsidR="00AC7A21">
        <w:t>to</w:t>
      </w:r>
      <w:r w:rsidR="001F69FE">
        <w:t xml:space="preserve"> keep them operational, and to prevent</w:t>
      </w:r>
      <w:r w:rsidR="00432915">
        <w:t xml:space="preserve"> successful</w:t>
      </w:r>
      <w:r w:rsidR="001F69FE">
        <w:t xml:space="preserve"> </w:t>
      </w:r>
      <w:r w:rsidR="00AC7A21">
        <w:t>attacks</w:t>
      </w:r>
      <w:r w:rsidR="00432915">
        <w:t>.</w:t>
      </w:r>
    </w:p>
    <w:p w14:paraId="4A0138BC" w14:textId="77777777" w:rsidR="00734385" w:rsidRDefault="00734385" w:rsidP="00AC27DA">
      <w:pPr>
        <w:spacing w:after="200"/>
        <w:ind w:right="919"/>
        <w:jc w:val="both"/>
      </w:pPr>
    </w:p>
    <w:p w14:paraId="78DFFC6F" w14:textId="70399F71" w:rsidR="00734385" w:rsidRDefault="00D65862" w:rsidP="00AC27DA">
      <w:pPr>
        <w:spacing w:after="200"/>
        <w:ind w:right="919"/>
        <w:jc w:val="both"/>
      </w:pPr>
      <w:r>
        <w:t>The use</w:t>
      </w:r>
      <w:r w:rsidR="00D1648D">
        <w:t xml:space="preserve"> of technology </w:t>
      </w:r>
      <w:r>
        <w:t xml:space="preserve">has </w:t>
      </w:r>
      <w:r w:rsidR="0010034C">
        <w:t xml:space="preserve">become a part of </w:t>
      </w:r>
      <w:r w:rsidR="00ED7280">
        <w:t>everybody’s</w:t>
      </w:r>
      <w:r w:rsidR="0010034C">
        <w:t xml:space="preserve"> </w:t>
      </w:r>
      <w:r w:rsidR="00D1648D">
        <w:t>life,</w:t>
      </w:r>
      <w:r w:rsidR="0010034C">
        <w:t xml:space="preserve"> </w:t>
      </w:r>
      <w:r w:rsidR="006F0D76">
        <w:t xml:space="preserve">with the </w:t>
      </w:r>
      <w:r w:rsidR="00085FD8">
        <w:t>average person globally spend</w:t>
      </w:r>
      <w:r w:rsidR="0094325F">
        <w:t>ing</w:t>
      </w:r>
      <w:r w:rsidR="00B42547">
        <w:t xml:space="preserve"> 6 hours and 58 minutes on a</w:t>
      </w:r>
      <w:r w:rsidR="00764CC7">
        <w:t>n</w:t>
      </w:r>
      <w:r w:rsidR="00B42547">
        <w:t xml:space="preserve"> </w:t>
      </w:r>
      <w:r w:rsidR="004C714E">
        <w:t>internet connected device</w:t>
      </w:r>
      <w:r w:rsidR="006A2392">
        <w:t xml:space="preserve"> a day</w:t>
      </w:r>
      <w:r w:rsidR="00764CC7">
        <w:t xml:space="preserve"> </w:t>
      </w:r>
      <w:r w:rsidR="008738FF">
        <w:t>(</w:t>
      </w:r>
      <w:r w:rsidR="00B65287">
        <w:t>explodingtopics.com, 2023)</w:t>
      </w:r>
      <w:r w:rsidR="004C714E">
        <w:t xml:space="preserve"> </w:t>
      </w:r>
      <w:r w:rsidR="00B65287">
        <w:t>m</w:t>
      </w:r>
      <w:r w:rsidR="0094325F">
        <w:t>ost</w:t>
      </w:r>
      <w:r w:rsidR="00B65287">
        <w:t xml:space="preserve">, if not all </w:t>
      </w:r>
      <w:r w:rsidR="00995F54">
        <w:t xml:space="preserve">will </w:t>
      </w:r>
      <w:r w:rsidR="00764CC7">
        <w:t xml:space="preserve">also </w:t>
      </w:r>
      <w:r w:rsidR="00995F54">
        <w:t xml:space="preserve">store </w:t>
      </w:r>
      <w:r w:rsidR="002C61DE">
        <w:t>personal identifiable information</w:t>
      </w:r>
      <w:r w:rsidR="00B65287">
        <w:t xml:space="preserve"> on</w:t>
      </w:r>
      <w:r w:rsidR="007843BC">
        <w:t xml:space="preserve"> the device</w:t>
      </w:r>
      <w:r w:rsidR="00F1113F">
        <w:t xml:space="preserve">. </w:t>
      </w:r>
      <w:r w:rsidR="006B71A0">
        <w:t xml:space="preserve">This mass usage of technology </w:t>
      </w:r>
      <w:r w:rsidR="00523612">
        <w:t xml:space="preserve">makes </w:t>
      </w:r>
      <w:r w:rsidR="008B0909">
        <w:t>cybersecurity, and by association pen</w:t>
      </w:r>
      <w:r w:rsidR="007B1154">
        <w:t>etration</w:t>
      </w:r>
      <w:r w:rsidR="009F59D8">
        <w:t xml:space="preserve"> tests</w:t>
      </w:r>
      <w:r w:rsidR="00BE39FB">
        <w:t>,</w:t>
      </w:r>
      <w:r w:rsidR="008B0909">
        <w:t xml:space="preserve"> </w:t>
      </w:r>
      <w:r w:rsidR="002108CF">
        <w:t xml:space="preserve">more important on a global scale, to prevent unauthorized access to </w:t>
      </w:r>
      <w:r w:rsidR="00BE39FB">
        <w:t>an</w:t>
      </w:r>
      <w:r w:rsidR="002108CF">
        <w:t xml:space="preserve"> </w:t>
      </w:r>
      <w:r w:rsidR="00764CC7">
        <w:t>individual</w:t>
      </w:r>
      <w:r w:rsidR="002108CF">
        <w:t xml:space="preserve">, a </w:t>
      </w:r>
      <w:r w:rsidR="00BE39FB">
        <w:t>company</w:t>
      </w:r>
      <w:r w:rsidR="002108CF">
        <w:t xml:space="preserve">, or a </w:t>
      </w:r>
      <w:proofErr w:type="gramStart"/>
      <w:r w:rsidR="002108CF">
        <w:t>governments</w:t>
      </w:r>
      <w:proofErr w:type="gramEnd"/>
      <w:r w:rsidR="002108CF">
        <w:t xml:space="preserve"> information.  </w:t>
      </w:r>
    </w:p>
    <w:p w14:paraId="4115A334" w14:textId="09CA13A4" w:rsidR="00A02DB6" w:rsidRDefault="004D7B3D" w:rsidP="00953C70">
      <w:pPr>
        <w:pStyle w:val="Heading2"/>
      </w:pPr>
      <w:bookmarkStart w:id="2" w:name="_Toc153806936"/>
      <w:r>
        <w:t>Aim</w:t>
      </w:r>
      <w:bookmarkEnd w:id="2"/>
    </w:p>
    <w:p w14:paraId="3B3B3C00" w14:textId="5EAB2D44" w:rsidR="006B054A" w:rsidRDefault="00A02DB6" w:rsidP="003A229D">
      <w:pPr>
        <w:spacing w:after="236" w:line="263" w:lineRule="auto"/>
        <w:ind w:right="919"/>
        <w:jc w:val="both"/>
      </w:pPr>
      <w:r>
        <w:t>The aim of this penetration test was to discover</w:t>
      </w:r>
      <w:r w:rsidR="00CB605D">
        <w:t xml:space="preserve"> how </w:t>
      </w:r>
      <w:r w:rsidR="00C1702A">
        <w:t>fully the penetration teste</w:t>
      </w:r>
      <w:r w:rsidR="00CB605D">
        <w:t>r</w:t>
      </w:r>
      <w:r w:rsidR="006A2B64">
        <w:t>, acting as a malicious insider,</w:t>
      </w:r>
      <w:r w:rsidR="00CB605D">
        <w:t xml:space="preserve"> could compromise </w:t>
      </w:r>
      <w:r w:rsidR="00C1702A">
        <w:t>th</w:t>
      </w:r>
      <w:r w:rsidR="00D9337D">
        <w:t>e 2 servers on this</w:t>
      </w:r>
      <w:r w:rsidR="00C1702A">
        <w:t xml:space="preserve"> virtual</w:t>
      </w:r>
      <w:r w:rsidR="00CB605D">
        <w:t xml:space="preserve"> network, and </w:t>
      </w:r>
      <w:r w:rsidR="006A2B64">
        <w:t>feedback</w:t>
      </w:r>
      <w:r w:rsidR="00CB605D">
        <w:t xml:space="preserve"> </w:t>
      </w:r>
      <w:r w:rsidR="006A2B64">
        <w:t>countermeasures to</w:t>
      </w:r>
      <w:r w:rsidR="00CB605D">
        <w:t xml:space="preserve"> the company. </w:t>
      </w:r>
      <w:r w:rsidR="00936837">
        <w:t xml:space="preserve"> </w:t>
      </w:r>
      <w:r w:rsidR="000211E6">
        <w:t xml:space="preserve">In this project </w:t>
      </w:r>
      <w:r w:rsidR="00A72D9B">
        <w:t xml:space="preserve">the penetration </w:t>
      </w:r>
      <w:r w:rsidR="004673B5">
        <w:t>tester expected</w:t>
      </w:r>
      <w:r w:rsidR="000211E6">
        <w:t xml:space="preserve"> to </w:t>
      </w:r>
      <w:r w:rsidR="00256D8C">
        <w:t xml:space="preserve">follow </w:t>
      </w:r>
      <w:r w:rsidR="00B2473A">
        <w:t>a</w:t>
      </w:r>
      <w:r w:rsidR="007118A5">
        <w:t xml:space="preserve"> </w:t>
      </w:r>
      <w:r w:rsidR="00B2473A">
        <w:t>methodology</w:t>
      </w:r>
      <w:r w:rsidR="007118A5">
        <w:t xml:space="preserve"> which</w:t>
      </w:r>
      <w:r w:rsidR="00B2473A">
        <w:t xml:space="preserve"> </w:t>
      </w:r>
      <w:r w:rsidR="001E6E56">
        <w:t>consisted of</w:t>
      </w:r>
      <w:r w:rsidR="00896B64">
        <w:t xml:space="preserve"> </w:t>
      </w:r>
      <w:proofErr w:type="spellStart"/>
      <w:r w:rsidR="00B2473A">
        <w:t>footprinting</w:t>
      </w:r>
      <w:proofErr w:type="spellEnd"/>
      <w:r w:rsidR="00B2473A">
        <w:t>,</w:t>
      </w:r>
      <w:r w:rsidR="007118A5">
        <w:t xml:space="preserve"> scanning, </w:t>
      </w:r>
      <w:proofErr w:type="gramStart"/>
      <w:r w:rsidR="007118A5">
        <w:t>enumeration</w:t>
      </w:r>
      <w:proofErr w:type="gramEnd"/>
      <w:r w:rsidR="00AF59C1">
        <w:t xml:space="preserve"> and system</w:t>
      </w:r>
      <w:r w:rsidR="007118A5">
        <w:t xml:space="preserve"> hacking.</w:t>
      </w:r>
      <w:r w:rsidR="00BE1022">
        <w:t xml:space="preserve"> </w:t>
      </w:r>
      <w:r w:rsidR="00A72D9B">
        <w:t>The penetration tester also expec</w:t>
      </w:r>
      <w:r w:rsidR="00D26D42">
        <w:t xml:space="preserve">ted to find multiple vulnerable </w:t>
      </w:r>
      <w:r w:rsidR="004673B5">
        <w:t>applications and</w:t>
      </w:r>
      <w:r w:rsidR="00D26D42">
        <w:t xml:space="preserve"> hoped to </w:t>
      </w:r>
      <w:r w:rsidR="00D9337D">
        <w:t>successfully exploit the discovered vulnerabilities.</w:t>
      </w:r>
    </w:p>
    <w:p w14:paraId="5F73DF1E" w14:textId="747A5AE5" w:rsidR="003A229D" w:rsidRDefault="002F4BEC" w:rsidP="002F4BEC">
      <w:pPr>
        <w:pStyle w:val="Heading1"/>
      </w:pPr>
      <w:bookmarkStart w:id="3" w:name="_Toc153806937"/>
      <w:r>
        <w:lastRenderedPageBreak/>
        <w:t>Procedure</w:t>
      </w:r>
      <w:bookmarkEnd w:id="3"/>
    </w:p>
    <w:p w14:paraId="3CC869CD" w14:textId="7FC0A750" w:rsidR="000E7E27" w:rsidRPr="00D06F4A" w:rsidRDefault="009525A9" w:rsidP="00D06F4A">
      <w:pPr>
        <w:pStyle w:val="Heading2"/>
        <w:rPr>
          <w:lang w:val="en-GB"/>
        </w:rPr>
      </w:pPr>
      <w:bookmarkStart w:id="4" w:name="_Toc153806938"/>
      <w:r>
        <w:rPr>
          <w:lang w:val="en-GB"/>
        </w:rPr>
        <w:t xml:space="preserve">Overview of </w:t>
      </w:r>
      <w:r w:rsidR="002F4BEC">
        <w:rPr>
          <w:lang w:val="en-GB"/>
        </w:rPr>
        <w:t>procedure</w:t>
      </w:r>
      <w:bookmarkEnd w:id="4"/>
    </w:p>
    <w:p w14:paraId="1ADF6269" w14:textId="2F12A7A8" w:rsidR="00DC4171" w:rsidRDefault="00706CD9" w:rsidP="00AC0458">
      <w:pPr>
        <w:spacing w:line="320" w:lineRule="atLeast"/>
      </w:pPr>
      <w:r>
        <w:t>The pr</w:t>
      </w:r>
      <w:r w:rsidR="001223D6">
        <w:t>ocedure</w:t>
      </w:r>
      <w:r w:rsidR="002A3AA8">
        <w:t xml:space="preserve"> used by the </w:t>
      </w:r>
      <w:r w:rsidR="00AD1F49">
        <w:t>p</w:t>
      </w:r>
      <w:r w:rsidR="002A3AA8">
        <w:t>enetration test</w:t>
      </w:r>
      <w:r w:rsidR="00D460B9">
        <w:t>er</w:t>
      </w:r>
      <w:r w:rsidR="00816C02">
        <w:t xml:space="preserve">, as previously mentioned, is made up of 4 steps: </w:t>
      </w:r>
      <w:proofErr w:type="spellStart"/>
      <w:r w:rsidR="00816C02">
        <w:t>footprinting</w:t>
      </w:r>
      <w:proofErr w:type="spellEnd"/>
      <w:r w:rsidR="00816C02">
        <w:t xml:space="preserve">, scanning, enumeration, </w:t>
      </w:r>
      <w:r w:rsidR="00AF59C1">
        <w:t xml:space="preserve">and </w:t>
      </w:r>
      <w:r w:rsidR="00816C02">
        <w:t>system hacking</w:t>
      </w:r>
      <w:r w:rsidR="002900BF">
        <w:t xml:space="preserve">. The </w:t>
      </w:r>
      <w:r w:rsidR="00AD1F49">
        <w:t>p</w:t>
      </w:r>
      <w:r w:rsidR="002900BF">
        <w:t>enetration tester</w:t>
      </w:r>
      <w:r w:rsidR="001223D6">
        <w:t xml:space="preserve"> would usually begin with</w:t>
      </w:r>
      <w:r w:rsidR="00F91D0B">
        <w:t xml:space="preserve"> </w:t>
      </w:r>
      <w:proofErr w:type="spellStart"/>
      <w:r w:rsidR="002A3AA8">
        <w:t>footprinting</w:t>
      </w:r>
      <w:proofErr w:type="spellEnd"/>
      <w:r w:rsidR="001223D6">
        <w:t xml:space="preserve">, which is </w:t>
      </w:r>
      <w:r w:rsidR="00FE59A4">
        <w:t xml:space="preserve">using google, </w:t>
      </w:r>
      <w:r w:rsidR="00EA5695">
        <w:t>Shodan</w:t>
      </w:r>
      <w:r w:rsidR="00FE59A4">
        <w:t>, and other search engines to discove</w:t>
      </w:r>
      <w:r w:rsidR="006226F9">
        <w:t xml:space="preserve">r information such as IP </w:t>
      </w:r>
      <w:r w:rsidR="00504D03">
        <w:t>addresses</w:t>
      </w:r>
      <w:r w:rsidR="006226F9">
        <w:t xml:space="preserve">, names of employees, </w:t>
      </w:r>
      <w:r w:rsidR="00B72A15">
        <w:t xml:space="preserve">and </w:t>
      </w:r>
      <w:r w:rsidR="00F91D0B">
        <w:t xml:space="preserve">email addresses. </w:t>
      </w:r>
      <w:r w:rsidR="00ED440D">
        <w:t>But as this was a penetration test running on designated virtual machines, this step was not possible.</w:t>
      </w:r>
    </w:p>
    <w:p w14:paraId="56711CE3" w14:textId="1D24FBF8" w:rsidR="00A14C64" w:rsidRDefault="00A14C64" w:rsidP="00AC0458">
      <w:pPr>
        <w:spacing w:line="320" w:lineRule="atLeast"/>
      </w:pPr>
      <w:r>
        <w:t>Server 1 had IP address 192.168.10.1, and server 2 had IP address 192.168.10.2.</w:t>
      </w:r>
    </w:p>
    <w:p w14:paraId="7345B191" w14:textId="53405033" w:rsidR="00E33F62" w:rsidRDefault="00ED440D" w:rsidP="00AC0458">
      <w:pPr>
        <w:spacing w:line="320" w:lineRule="atLeast"/>
      </w:pPr>
      <w:r>
        <w:t xml:space="preserve">The next step addressed was </w:t>
      </w:r>
      <w:r w:rsidR="002900BF">
        <w:t xml:space="preserve">scanning, which involved using </w:t>
      </w:r>
      <w:r w:rsidR="006F61DE">
        <w:t>tools to determine open ports</w:t>
      </w:r>
      <w:r w:rsidR="00D06440">
        <w:t xml:space="preserve"> on the targets, what services were running on these ports</w:t>
      </w:r>
      <w:r w:rsidR="00537ECE">
        <w:t xml:space="preserve"> and</w:t>
      </w:r>
      <w:r w:rsidR="00D06440">
        <w:t xml:space="preserve"> </w:t>
      </w:r>
      <w:r w:rsidR="002114EA">
        <w:t xml:space="preserve">detect </w:t>
      </w:r>
      <w:r w:rsidR="00D06440">
        <w:t xml:space="preserve">the presence of firewalls. </w:t>
      </w:r>
      <w:r w:rsidR="00DA0508">
        <w:t xml:space="preserve">This was achieved using a mix of Nmap scans and </w:t>
      </w:r>
      <w:r w:rsidR="00E33F62">
        <w:t xml:space="preserve">pings. </w:t>
      </w:r>
    </w:p>
    <w:p w14:paraId="090EF9A8" w14:textId="46B413D7" w:rsidR="00ED440D" w:rsidRDefault="00E33F62" w:rsidP="00AC0458">
      <w:pPr>
        <w:spacing w:line="320" w:lineRule="atLeast"/>
      </w:pPr>
      <w:r>
        <w:t xml:space="preserve">In this methodology, the next </w:t>
      </w:r>
      <w:r w:rsidR="00CB4B31">
        <w:t>step was enumeration</w:t>
      </w:r>
      <w:r w:rsidR="005F698D">
        <w:t xml:space="preserve"> which builds upon the information discovered from scanning</w:t>
      </w:r>
      <w:r w:rsidR="00CB4B31">
        <w:t xml:space="preserve">. Enumeration involves </w:t>
      </w:r>
      <w:r w:rsidR="00026462">
        <w:t xml:space="preserve">using </w:t>
      </w:r>
      <w:r w:rsidR="005A0FF4">
        <w:t xml:space="preserve">developer tools such as </w:t>
      </w:r>
      <w:proofErr w:type="spellStart"/>
      <w:r w:rsidR="005A0FF4">
        <w:t>rpcclient</w:t>
      </w:r>
      <w:proofErr w:type="spellEnd"/>
      <w:r w:rsidR="005A0FF4">
        <w:t>, and tools designed for penetration test</w:t>
      </w:r>
      <w:r w:rsidR="00952433">
        <w:t xml:space="preserve">ing </w:t>
      </w:r>
      <w:r w:rsidR="003E42C6">
        <w:t>like enum4linux to learn more about a target, and attempt to discover passwords</w:t>
      </w:r>
      <w:r w:rsidR="0021641B">
        <w:t xml:space="preserve">, </w:t>
      </w:r>
      <w:r w:rsidR="007561F4">
        <w:t xml:space="preserve">password </w:t>
      </w:r>
      <w:r w:rsidR="004D6502">
        <w:t>policies</w:t>
      </w:r>
      <w:r w:rsidR="007561F4">
        <w:t xml:space="preserve">, and usernames on the targets. </w:t>
      </w:r>
      <w:r w:rsidR="00DF43BA">
        <w:t xml:space="preserve"> </w:t>
      </w:r>
    </w:p>
    <w:p w14:paraId="009AB511" w14:textId="5395C7DE" w:rsidR="00D231DD" w:rsidRDefault="008B379B" w:rsidP="00AC0458">
      <w:pPr>
        <w:spacing w:line="320" w:lineRule="atLeast"/>
      </w:pPr>
      <w:r>
        <w:t xml:space="preserve">The next step is </w:t>
      </w:r>
      <w:r w:rsidR="0008207B">
        <w:t xml:space="preserve">System hacking. This step involves using information discovered in the previous 3 phases, to </w:t>
      </w:r>
      <w:r w:rsidR="005C4D7A">
        <w:t xml:space="preserve">attempt to gain access to </w:t>
      </w:r>
      <w:r w:rsidR="00411490">
        <w:t xml:space="preserve">the targets by </w:t>
      </w:r>
      <w:r w:rsidR="003607FA">
        <w:t>exploitation</w:t>
      </w:r>
      <w:r w:rsidR="00411490">
        <w:t xml:space="preserve"> of vulnerable applications.</w:t>
      </w:r>
      <w:r w:rsidR="005F7B63">
        <w:t xml:space="preserve"> </w:t>
      </w:r>
    </w:p>
    <w:p w14:paraId="0429DBD2" w14:textId="76BA146B" w:rsidR="00D231DD" w:rsidRDefault="00D231DD" w:rsidP="00AE1405">
      <w:pPr>
        <w:pStyle w:val="Heading2"/>
      </w:pPr>
      <w:bookmarkStart w:id="5" w:name="_Toc153806939"/>
      <w:r>
        <w:t>Scanning</w:t>
      </w:r>
      <w:bookmarkEnd w:id="5"/>
    </w:p>
    <w:p w14:paraId="489BE5FA" w14:textId="6FF5252C" w:rsidR="00AE1405" w:rsidRDefault="00AE1405" w:rsidP="00AE1405">
      <w:pPr>
        <w:rPr>
          <w:b/>
          <w:bCs/>
        </w:rPr>
      </w:pPr>
      <w:r>
        <w:rPr>
          <w:b/>
          <w:bCs/>
        </w:rPr>
        <w:t>Ping</w:t>
      </w:r>
    </w:p>
    <w:p w14:paraId="5337264C" w14:textId="2F3EEF17" w:rsidR="00F41552" w:rsidRDefault="00AE1405" w:rsidP="00AE1405">
      <w:r>
        <w:t xml:space="preserve">Ping is a command line tool in both windows and Unix operating systems, that sends an ICMP </w:t>
      </w:r>
      <w:r w:rsidR="00A923D6">
        <w:t xml:space="preserve">echo </w:t>
      </w:r>
      <w:r>
        <w:t xml:space="preserve">request to a specified IP </w:t>
      </w:r>
      <w:r w:rsidR="00F41552">
        <w:t>address and</w:t>
      </w:r>
      <w:r w:rsidR="00A923D6">
        <w:t xml:space="preserve"> waits for a reply. Ping was used on both servers to ensure that the Penetration tester had configured the </w:t>
      </w:r>
      <w:r w:rsidR="006C3AC6">
        <w:t>virtual network correctly, and that both machines were online.</w:t>
      </w:r>
      <w:r w:rsidR="00397A75">
        <w:t xml:space="preserve"> </w:t>
      </w:r>
      <w:r w:rsidR="00632EAE">
        <w:t xml:space="preserve">See figure </w:t>
      </w:r>
      <w:r w:rsidR="00595150">
        <w:t>1 for more information.</w:t>
      </w:r>
    </w:p>
    <w:p w14:paraId="3B66AFDD" w14:textId="44A1B7FD" w:rsidR="00595150" w:rsidRDefault="0034286A" w:rsidP="00AE1405">
      <w:r w:rsidRPr="0034286A">
        <w:rPr>
          <w:noProof/>
        </w:rPr>
        <w:drawing>
          <wp:inline distT="0" distB="0" distL="0" distR="0" wp14:anchorId="0B1C2C0F" wp14:editId="0FCD4084">
            <wp:extent cx="3959525" cy="1234219"/>
            <wp:effectExtent l="0" t="0" r="0" b="0"/>
            <wp:docPr id="1990669547" name="Picture 199066954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69547" name="Picture 1" descr="A screen shot of a computer&#10;&#10;Description automatically generated"/>
                    <pic:cNvPicPr/>
                  </pic:nvPicPr>
                  <pic:blipFill>
                    <a:blip r:embed="rId14"/>
                    <a:stretch>
                      <a:fillRect/>
                    </a:stretch>
                  </pic:blipFill>
                  <pic:spPr>
                    <a:xfrm>
                      <a:off x="0" y="0"/>
                      <a:ext cx="3971832" cy="1238055"/>
                    </a:xfrm>
                    <a:prstGeom prst="rect">
                      <a:avLst/>
                    </a:prstGeom>
                  </pic:spPr>
                </pic:pic>
              </a:graphicData>
            </a:graphic>
          </wp:inline>
        </w:drawing>
      </w:r>
    </w:p>
    <w:p w14:paraId="1B202ED6" w14:textId="74A3065D" w:rsidR="00595150" w:rsidRPr="00BD0BFB" w:rsidRDefault="00BD0BFB" w:rsidP="00AE1405">
      <w:pPr>
        <w:rPr>
          <w:i/>
          <w:iCs/>
        </w:rPr>
      </w:pPr>
      <w:r>
        <w:rPr>
          <w:i/>
          <w:iCs/>
        </w:rPr>
        <w:t xml:space="preserve">Figure 1: ping from </w:t>
      </w:r>
      <w:r w:rsidR="0034286A">
        <w:rPr>
          <w:i/>
          <w:iCs/>
        </w:rPr>
        <w:t>server 1</w:t>
      </w:r>
      <w:r>
        <w:rPr>
          <w:i/>
          <w:iCs/>
        </w:rPr>
        <w:t>.</w:t>
      </w:r>
    </w:p>
    <w:p w14:paraId="47FE519B" w14:textId="77777777" w:rsidR="00901E2D" w:rsidRDefault="00901E2D" w:rsidP="00AE1405">
      <w:pPr>
        <w:rPr>
          <w:b/>
        </w:rPr>
      </w:pPr>
    </w:p>
    <w:p w14:paraId="73C297C9" w14:textId="2BFDF074" w:rsidR="0080214D" w:rsidRDefault="0080214D" w:rsidP="00AE1405">
      <w:pPr>
        <w:rPr>
          <w:b/>
          <w:bCs/>
        </w:rPr>
      </w:pPr>
      <w:r>
        <w:rPr>
          <w:b/>
          <w:bCs/>
        </w:rPr>
        <w:lastRenderedPageBreak/>
        <w:t>Nmap</w:t>
      </w:r>
    </w:p>
    <w:p w14:paraId="03557A7B" w14:textId="58E8B5E6" w:rsidR="00AE1405" w:rsidRDefault="0080214D" w:rsidP="00AE1405">
      <w:r>
        <w:t xml:space="preserve">Nmap is a command line port scanner, </w:t>
      </w:r>
      <w:r w:rsidR="00FB1624">
        <w:t>used for network discovery a</w:t>
      </w:r>
      <w:r w:rsidR="00931018">
        <w:t xml:space="preserve">nd port scanning. (nmap.org, 2021) It has </w:t>
      </w:r>
      <w:r w:rsidR="00806E77">
        <w:t>many</w:t>
      </w:r>
      <w:r w:rsidR="00931018">
        <w:t xml:space="preserve"> dif</w:t>
      </w:r>
      <w:r w:rsidR="0048456D">
        <w:t xml:space="preserve">ferent scanning and configuration options available, allowing for many </w:t>
      </w:r>
      <w:r w:rsidR="008446EC">
        <w:t>varying</w:t>
      </w:r>
      <w:r w:rsidR="0048456D">
        <w:t xml:space="preserve"> scans to be used to determine open ports through firewalls</w:t>
      </w:r>
      <w:r w:rsidR="00636E45">
        <w:t xml:space="preserve">. Nmap also has built </w:t>
      </w:r>
      <w:r w:rsidR="004B5127">
        <w:t>in scripting options</w:t>
      </w:r>
      <w:r w:rsidR="005C47D4">
        <w:t>, as well as the option to build custom scripts, used for brute forcing, banner grabbing, and service enumeration.</w:t>
      </w:r>
      <w:r w:rsidR="002256E8">
        <w:t xml:space="preserve"> This was used with </w:t>
      </w:r>
      <w:r w:rsidR="005607DD">
        <w:t>banner grabbing scripts on both servers, using a basic TCP</w:t>
      </w:r>
      <w:r w:rsidR="0027296E">
        <w:t xml:space="preserve"> scan. </w:t>
      </w:r>
      <w:r w:rsidR="00436204">
        <w:t xml:space="preserve">Initially, </w:t>
      </w:r>
      <w:proofErr w:type="spellStart"/>
      <w:r w:rsidR="00436204">
        <w:t>nmap</w:t>
      </w:r>
      <w:proofErr w:type="spellEnd"/>
      <w:r w:rsidR="00436204">
        <w:t xml:space="preserve"> was ra</w:t>
      </w:r>
      <w:r w:rsidR="00653FFB">
        <w:t>n with multiple different flags</w:t>
      </w:r>
      <w:r w:rsidR="00E651AD">
        <w:t xml:space="preserve"> as shown in Figure </w:t>
      </w:r>
      <w:r w:rsidR="002C2C54">
        <w:t>2</w:t>
      </w:r>
      <w:r w:rsidR="00653FFB">
        <w:t xml:space="preserve">. </w:t>
      </w:r>
    </w:p>
    <w:p w14:paraId="4797CEFD" w14:textId="063D43E9" w:rsidR="00DD737F" w:rsidRDefault="002C2C54" w:rsidP="00AE1405">
      <w:r w:rsidRPr="002C2C54">
        <w:rPr>
          <w:noProof/>
        </w:rPr>
        <w:drawing>
          <wp:inline distT="0" distB="0" distL="0" distR="0" wp14:anchorId="1249F1B8" wp14:editId="39CAE261">
            <wp:extent cx="5591955" cy="333422"/>
            <wp:effectExtent l="0" t="0" r="0" b="9525"/>
            <wp:docPr id="627125577" name="Picture 62712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25577" name=""/>
                    <pic:cNvPicPr/>
                  </pic:nvPicPr>
                  <pic:blipFill>
                    <a:blip r:embed="rId15"/>
                    <a:stretch>
                      <a:fillRect/>
                    </a:stretch>
                  </pic:blipFill>
                  <pic:spPr>
                    <a:xfrm>
                      <a:off x="0" y="0"/>
                      <a:ext cx="5591955" cy="333422"/>
                    </a:xfrm>
                    <a:prstGeom prst="rect">
                      <a:avLst/>
                    </a:prstGeom>
                  </pic:spPr>
                </pic:pic>
              </a:graphicData>
            </a:graphic>
          </wp:inline>
        </w:drawing>
      </w:r>
    </w:p>
    <w:p w14:paraId="4D7B2E13" w14:textId="2D38093C" w:rsidR="00E0581D" w:rsidRPr="00E0581D" w:rsidRDefault="00E0581D" w:rsidP="00AE1405">
      <w:pPr>
        <w:rPr>
          <w:i/>
          <w:iCs/>
        </w:rPr>
      </w:pPr>
      <w:r>
        <w:rPr>
          <w:i/>
          <w:iCs/>
        </w:rPr>
        <w:t xml:space="preserve">Figure </w:t>
      </w:r>
      <w:r w:rsidR="00BD0BFB">
        <w:rPr>
          <w:i/>
          <w:iCs/>
        </w:rPr>
        <w:t>2</w:t>
      </w:r>
      <w:r>
        <w:rPr>
          <w:i/>
          <w:iCs/>
        </w:rPr>
        <w:t xml:space="preserve">: </w:t>
      </w:r>
      <w:proofErr w:type="spellStart"/>
      <w:r>
        <w:rPr>
          <w:i/>
          <w:iCs/>
        </w:rPr>
        <w:t>nmap</w:t>
      </w:r>
      <w:proofErr w:type="spellEnd"/>
      <w:r>
        <w:rPr>
          <w:i/>
          <w:iCs/>
        </w:rPr>
        <w:t xml:space="preserve"> syntax</w:t>
      </w:r>
      <w:r w:rsidR="0034286A">
        <w:rPr>
          <w:i/>
          <w:iCs/>
        </w:rPr>
        <w:t>.</w:t>
      </w:r>
    </w:p>
    <w:p w14:paraId="78144B5A" w14:textId="07D80C38" w:rsidR="00991651" w:rsidRDefault="004113F1" w:rsidP="00AE1405">
      <w:r>
        <w:t xml:space="preserve">The command </w:t>
      </w:r>
      <w:proofErr w:type="spellStart"/>
      <w:r>
        <w:t>sudo</w:t>
      </w:r>
      <w:proofErr w:type="spellEnd"/>
      <w:r>
        <w:t xml:space="preserve"> </w:t>
      </w:r>
      <w:proofErr w:type="spellStart"/>
      <w:r>
        <w:t>nmap</w:t>
      </w:r>
      <w:proofErr w:type="spellEnd"/>
      <w:r>
        <w:t xml:space="preserve">, means run </w:t>
      </w:r>
      <w:proofErr w:type="spellStart"/>
      <w:r>
        <w:t>nmap</w:t>
      </w:r>
      <w:proofErr w:type="spellEnd"/>
      <w:r>
        <w:t xml:space="preserve"> with elevated privileges, which is needed for TCP scans. </w:t>
      </w:r>
      <w:r w:rsidR="009D7C61">
        <w:t xml:space="preserve">The -p- flag means to scan all </w:t>
      </w:r>
      <w:r w:rsidR="00A50787">
        <w:t>6553</w:t>
      </w:r>
      <w:r w:rsidR="00593D62">
        <w:t>6</w:t>
      </w:r>
      <w:r w:rsidR="00A50787">
        <w:t xml:space="preserve"> ports</w:t>
      </w:r>
      <w:r w:rsidR="00593D62">
        <w:t xml:space="preserve">, to </w:t>
      </w:r>
      <w:r w:rsidR="005E42A0">
        <w:t xml:space="preserve">look at services running. </w:t>
      </w:r>
      <w:r w:rsidR="00F9724D">
        <w:t>The -</w:t>
      </w:r>
      <w:proofErr w:type="spellStart"/>
      <w:r w:rsidR="00F9724D">
        <w:t>vv</w:t>
      </w:r>
      <w:proofErr w:type="spellEnd"/>
      <w:r w:rsidR="00F9724D">
        <w:t xml:space="preserve"> flag,</w:t>
      </w:r>
      <w:r w:rsidR="0040399B">
        <w:t xml:space="preserve"> means very verbose, meaning the sca</w:t>
      </w:r>
      <w:r w:rsidR="00161C67">
        <w:t xml:space="preserve">n will output </w:t>
      </w:r>
      <w:r w:rsidR="00F460D6">
        <w:t>more information,</w:t>
      </w:r>
      <w:r w:rsidR="00CD3093">
        <w:t xml:space="preserve"> including errors</w:t>
      </w:r>
      <w:r w:rsidR="001C4FED">
        <w:t xml:space="preserve"> which is useful for determining additional information</w:t>
      </w:r>
      <w:r w:rsidR="00CF60DF">
        <w:t xml:space="preserve"> about the targets. </w:t>
      </w:r>
      <w:r w:rsidR="00EC4936">
        <w:t xml:space="preserve">The -T5 </w:t>
      </w:r>
      <w:r w:rsidR="00A87790">
        <w:t>flag</w:t>
      </w:r>
      <w:r w:rsidR="00EC4936">
        <w:t xml:space="preserve"> is </w:t>
      </w:r>
      <w:r w:rsidR="000E74EC">
        <w:t xml:space="preserve">to set a timing template, numbered from T0 – T5, meaning T5 is the fastest possible. </w:t>
      </w:r>
      <w:r w:rsidR="00F73523">
        <w:t xml:space="preserve">The -O flag </w:t>
      </w:r>
      <w:r w:rsidR="000274FC">
        <w:t>enables OS detection, and</w:t>
      </w:r>
      <w:r w:rsidR="00367DD1">
        <w:t xml:space="preserve"> </w:t>
      </w:r>
      <w:r w:rsidR="000274FC">
        <w:t>–</w:t>
      </w:r>
      <w:proofErr w:type="spellStart"/>
      <w:r w:rsidR="000274FC">
        <w:t>osscan</w:t>
      </w:r>
      <w:proofErr w:type="spellEnd"/>
      <w:r w:rsidR="000274FC">
        <w:t xml:space="preserve">-guess guesses the operating system more aggressively. </w:t>
      </w:r>
      <w:r w:rsidR="00836FE1">
        <w:t xml:space="preserve">The –script=banner tells </w:t>
      </w:r>
      <w:proofErr w:type="spellStart"/>
      <w:r w:rsidR="00836FE1">
        <w:t>nmap</w:t>
      </w:r>
      <w:proofErr w:type="spellEnd"/>
      <w:r w:rsidR="00836FE1">
        <w:t xml:space="preserve"> to run </w:t>
      </w:r>
      <w:r w:rsidR="00085DB6">
        <w:t>banner grabbing scripts.</w:t>
      </w:r>
      <w:r w:rsidR="000468D5">
        <w:t xml:space="preserve"> </w:t>
      </w:r>
    </w:p>
    <w:p w14:paraId="69A79B82" w14:textId="36B7A51E" w:rsidR="0090665F" w:rsidRDefault="000468D5" w:rsidP="00AE1405">
      <w:r>
        <w:t xml:space="preserve">Another scan was also </w:t>
      </w:r>
      <w:proofErr w:type="gramStart"/>
      <w:r>
        <w:t>ran</w:t>
      </w:r>
      <w:proofErr w:type="gramEnd"/>
      <w:r>
        <w:t xml:space="preserve"> with the -A flag w</w:t>
      </w:r>
      <w:r w:rsidR="008D1090">
        <w:t>hich</w:t>
      </w:r>
      <w:r>
        <w:t xml:space="preserve"> r</w:t>
      </w:r>
      <w:r w:rsidR="0005714D">
        <w:t xml:space="preserve">an OS detection, version detection, script scanning and </w:t>
      </w:r>
      <w:r w:rsidR="00481F98">
        <w:t xml:space="preserve">traceroute. </w:t>
      </w:r>
    </w:p>
    <w:p w14:paraId="3D6D7A69" w14:textId="77777777" w:rsidR="004A1068" w:rsidRDefault="004A1068" w:rsidP="00AE1405"/>
    <w:p w14:paraId="601F81A9" w14:textId="45C8A4F7" w:rsidR="004A1068" w:rsidRDefault="007F30B4" w:rsidP="00AE1405">
      <w:r>
        <w:rPr>
          <w:b/>
          <w:bCs/>
        </w:rPr>
        <w:t xml:space="preserve">Server 1 Nmap </w:t>
      </w:r>
    </w:p>
    <w:p w14:paraId="44A28D5D" w14:textId="0FE7880F" w:rsidR="00014B1A" w:rsidRDefault="007F30B4" w:rsidP="00AE1405">
      <w:r>
        <w:t xml:space="preserve">As shown in Appendix </w:t>
      </w:r>
      <w:r w:rsidR="005B5568">
        <w:t>A</w:t>
      </w:r>
      <w:r w:rsidR="001F54C9">
        <w:t xml:space="preserve"> many interesting results were discovered </w:t>
      </w:r>
      <w:r w:rsidR="00CF0C8E">
        <w:t xml:space="preserve">in the server 1 </w:t>
      </w:r>
      <w:proofErr w:type="spellStart"/>
      <w:r w:rsidR="00CF0C8E">
        <w:t>nmap</w:t>
      </w:r>
      <w:proofErr w:type="spellEnd"/>
      <w:r w:rsidR="00CF0C8E">
        <w:t xml:space="preserve"> scans.</w:t>
      </w:r>
      <w:r w:rsidR="00802F79">
        <w:t xml:space="preserve"> </w:t>
      </w:r>
      <w:r w:rsidR="00B84FF3">
        <w:t>FTP on</w:t>
      </w:r>
      <w:r w:rsidR="007E213A">
        <w:t xml:space="preserve"> </w:t>
      </w:r>
      <w:r w:rsidR="00AE3511">
        <w:t xml:space="preserve">port 21 </w:t>
      </w:r>
      <w:r w:rsidR="001311CF">
        <w:t>hosts</w:t>
      </w:r>
      <w:r w:rsidR="00AE3511">
        <w:t xml:space="preserve"> </w:t>
      </w:r>
      <w:proofErr w:type="gramStart"/>
      <w:r w:rsidR="00AE3511">
        <w:t>a</w:t>
      </w:r>
      <w:proofErr w:type="gramEnd"/>
      <w:r w:rsidR="00AE3511">
        <w:t xml:space="preserve"> FTP server called Home FTP server</w:t>
      </w:r>
      <w:r w:rsidR="0037659B">
        <w:t>.</w:t>
      </w:r>
      <w:r w:rsidR="00B27C62">
        <w:t xml:space="preserve"> </w:t>
      </w:r>
      <w:r w:rsidR="0037659B">
        <w:t>T</w:t>
      </w:r>
      <w:r w:rsidR="00B27C62">
        <w:t xml:space="preserve">he </w:t>
      </w:r>
      <w:proofErr w:type="spellStart"/>
      <w:r w:rsidR="00B27C62">
        <w:t>nmap</w:t>
      </w:r>
      <w:proofErr w:type="spellEnd"/>
      <w:r w:rsidR="00B27C62">
        <w:t xml:space="preserve"> scan with -A flag it was discovered this server allowed anonymous login</w:t>
      </w:r>
      <w:r w:rsidR="00AE3511">
        <w:t xml:space="preserve">. </w:t>
      </w:r>
      <w:r w:rsidR="00C32CDA">
        <w:t xml:space="preserve">The </w:t>
      </w:r>
      <w:proofErr w:type="spellStart"/>
      <w:r w:rsidR="00707E2C">
        <w:t>hostkey</w:t>
      </w:r>
      <w:proofErr w:type="spellEnd"/>
      <w:r w:rsidR="00C32CDA">
        <w:t xml:space="preserve"> for </w:t>
      </w:r>
      <w:r w:rsidR="00F44F92">
        <w:t>SSH on port 22</w:t>
      </w:r>
      <w:r w:rsidR="00C32CDA">
        <w:t xml:space="preserve"> was also discovered. </w:t>
      </w:r>
    </w:p>
    <w:p w14:paraId="13A04022" w14:textId="79CB5F48" w:rsidR="000E24BC" w:rsidRDefault="00CA5F1D" w:rsidP="00AE1405">
      <w:r>
        <w:t xml:space="preserve">Port 80 </w:t>
      </w:r>
      <w:r w:rsidR="001311CF">
        <w:t>hosts</w:t>
      </w:r>
      <w:r>
        <w:t xml:space="preserve"> a http web mail server called </w:t>
      </w:r>
      <w:proofErr w:type="spellStart"/>
      <w:r>
        <w:t>Argosoft</w:t>
      </w:r>
      <w:proofErr w:type="spellEnd"/>
      <w:r>
        <w:t xml:space="preserve"> mail server version 1.8 (1.8.2.9)</w:t>
      </w:r>
      <w:r w:rsidR="001311CF">
        <w:t xml:space="preserve">. </w:t>
      </w:r>
      <w:r>
        <w:t>This also used pop3 on port 110 and port 25 for smtp.</w:t>
      </w:r>
      <w:r w:rsidR="00A857E7">
        <w:t xml:space="preserve"> </w:t>
      </w:r>
      <w:r w:rsidR="00C25694">
        <w:t xml:space="preserve">On port 90, a log1 </w:t>
      </w:r>
      <w:proofErr w:type="spellStart"/>
      <w:r w:rsidR="00C25694">
        <w:t>cms</w:t>
      </w:r>
      <w:proofErr w:type="spellEnd"/>
      <w:r w:rsidR="00C25694">
        <w:t xml:space="preserve"> </w:t>
      </w:r>
      <w:r w:rsidR="00BC66C2">
        <w:t xml:space="preserve">web page was discovered. On the </w:t>
      </w:r>
      <w:r w:rsidR="00B0186F">
        <w:t xml:space="preserve">initial </w:t>
      </w:r>
      <w:proofErr w:type="spellStart"/>
      <w:r w:rsidR="00283E92">
        <w:t>nmap</w:t>
      </w:r>
      <w:proofErr w:type="spellEnd"/>
      <w:r w:rsidR="00BC66C2">
        <w:t xml:space="preserve"> scan this showed up as </w:t>
      </w:r>
      <w:proofErr w:type="spellStart"/>
      <w:r w:rsidR="00BC66C2">
        <w:t>dnsix</w:t>
      </w:r>
      <w:proofErr w:type="spellEnd"/>
      <w:r w:rsidR="00BC66C2">
        <w:t xml:space="preserve">, not http. </w:t>
      </w:r>
      <w:r w:rsidR="006D2C72">
        <w:t>On port 2</w:t>
      </w:r>
      <w:r w:rsidR="00384461">
        <w:t>025</w:t>
      </w:r>
      <w:r w:rsidR="00640FB3">
        <w:t xml:space="preserve"> a </w:t>
      </w:r>
      <w:proofErr w:type="spellStart"/>
      <w:r w:rsidR="00640FB3">
        <w:t>HttpFileServer</w:t>
      </w:r>
      <w:proofErr w:type="spellEnd"/>
      <w:r w:rsidR="00640FB3">
        <w:t xml:space="preserve"> version 2.</w:t>
      </w:r>
      <w:r w:rsidR="00CD3CF1">
        <w:t xml:space="preserve">3 was running. This </w:t>
      </w:r>
      <w:r w:rsidR="00703524">
        <w:t>was incorrectly identified by</w:t>
      </w:r>
      <w:r w:rsidR="00CD3CF1">
        <w:t xml:space="preserve"> </w:t>
      </w:r>
      <w:proofErr w:type="spellStart"/>
      <w:r w:rsidR="00CD3CF1">
        <w:t>nmap</w:t>
      </w:r>
      <w:proofErr w:type="spellEnd"/>
      <w:r w:rsidR="00CD3CF1">
        <w:t xml:space="preserve"> </w:t>
      </w:r>
      <w:r w:rsidR="000B5B58">
        <w:t>as</w:t>
      </w:r>
      <w:r w:rsidR="002B7B27">
        <w:t xml:space="preserve"> </w:t>
      </w:r>
      <w:proofErr w:type="spellStart"/>
      <w:r w:rsidR="002B7B27">
        <w:t>ellpack</w:t>
      </w:r>
      <w:proofErr w:type="spellEnd"/>
      <w:r w:rsidR="00361D1D">
        <w:t>.</w:t>
      </w:r>
      <w:r w:rsidR="009F280B">
        <w:t xml:space="preserve"> </w:t>
      </w:r>
      <w:r w:rsidR="008E6D9F">
        <w:t>Multiple windows Active Directory ports were also discovered,</w:t>
      </w:r>
      <w:r w:rsidR="002B2CE6">
        <w:t xml:space="preserve"> giving the </w:t>
      </w:r>
      <w:r w:rsidR="00B0186F">
        <w:t>p</w:t>
      </w:r>
      <w:r w:rsidR="002B2CE6">
        <w:t xml:space="preserve">enetration </w:t>
      </w:r>
      <w:r w:rsidR="00B0186F">
        <w:t>t</w:t>
      </w:r>
      <w:r w:rsidR="002B2CE6">
        <w:t>ester another attack vector.</w:t>
      </w:r>
    </w:p>
    <w:p w14:paraId="248BA42E" w14:textId="77777777" w:rsidR="00D624EF" w:rsidRDefault="00D624EF" w:rsidP="00AE1405"/>
    <w:p w14:paraId="7A7096D7" w14:textId="1C26316F" w:rsidR="00A51D34" w:rsidRDefault="00A51D34" w:rsidP="00AE1405">
      <w:pPr>
        <w:rPr>
          <w:b/>
          <w:bCs/>
        </w:rPr>
      </w:pPr>
      <w:r>
        <w:rPr>
          <w:b/>
          <w:bCs/>
        </w:rPr>
        <w:t xml:space="preserve">Server 2 Nmap </w:t>
      </w:r>
    </w:p>
    <w:p w14:paraId="1CF1E9A1" w14:textId="3D06009C" w:rsidR="0090665F" w:rsidRDefault="0055678F" w:rsidP="00AE1405">
      <w:r>
        <w:t xml:space="preserve">As shown in appendix </w:t>
      </w:r>
      <w:r w:rsidR="005B5568">
        <w:t>A</w:t>
      </w:r>
      <w:r w:rsidR="00D70F78">
        <w:t xml:space="preserve"> </w:t>
      </w:r>
      <w:r w:rsidR="00F44F92">
        <w:t>server 2</w:t>
      </w:r>
      <w:r w:rsidR="00B95576">
        <w:t xml:space="preserve"> (192.168.10.2)</w:t>
      </w:r>
      <w:r w:rsidR="00F44F92">
        <w:t xml:space="preserve"> had no ftp port </w:t>
      </w:r>
      <w:r w:rsidR="00014B1A">
        <w:t>open</w:t>
      </w:r>
      <w:r w:rsidR="00B0186F">
        <w:t xml:space="preserve">. </w:t>
      </w:r>
      <w:r w:rsidR="00B95576">
        <w:t>S</w:t>
      </w:r>
      <w:r w:rsidR="005A7740">
        <w:t xml:space="preserve">erver 2 </w:t>
      </w:r>
      <w:r w:rsidR="00604D2F">
        <w:t xml:space="preserve">had a </w:t>
      </w:r>
      <w:proofErr w:type="spellStart"/>
      <w:r w:rsidR="00604D2F">
        <w:t>BoZon</w:t>
      </w:r>
      <w:proofErr w:type="spellEnd"/>
      <w:r w:rsidR="00604D2F">
        <w:t xml:space="preserve"> web page running on port 90, and </w:t>
      </w:r>
      <w:r w:rsidR="00F32571">
        <w:t>Similar to Server 1,</w:t>
      </w:r>
      <w:r w:rsidR="0077383F">
        <w:t xml:space="preserve"> a </w:t>
      </w:r>
      <w:proofErr w:type="spellStart"/>
      <w:r w:rsidR="0077383F">
        <w:t>HttpFileServer</w:t>
      </w:r>
      <w:proofErr w:type="spellEnd"/>
      <w:r w:rsidR="0077383F">
        <w:t xml:space="preserve"> version 2.3 was running on port 2025, which </w:t>
      </w:r>
      <w:r w:rsidR="000B5B58">
        <w:t>was incorrectly identified</w:t>
      </w:r>
      <w:r w:rsidR="0077383F">
        <w:t xml:space="preserve"> as </w:t>
      </w:r>
      <w:proofErr w:type="spellStart"/>
      <w:r w:rsidR="0077383F">
        <w:t>glogger</w:t>
      </w:r>
      <w:proofErr w:type="spellEnd"/>
      <w:r w:rsidR="0077383F">
        <w:t xml:space="preserve"> on the</w:t>
      </w:r>
      <w:r w:rsidR="0058390C">
        <w:t xml:space="preserve"> initial</w:t>
      </w:r>
      <w:r w:rsidR="0077383F">
        <w:t xml:space="preserve"> </w:t>
      </w:r>
      <w:proofErr w:type="spellStart"/>
      <w:r w:rsidR="0077383F">
        <w:t>nmap</w:t>
      </w:r>
      <w:proofErr w:type="spellEnd"/>
      <w:r w:rsidR="0077383F">
        <w:t xml:space="preserve"> scan. Active directory ports were also open on the target</w:t>
      </w:r>
      <w:r w:rsidR="00991651">
        <w:t>.</w:t>
      </w:r>
    </w:p>
    <w:p w14:paraId="4382E702" w14:textId="77777777" w:rsidR="00094A8E" w:rsidRDefault="00094A8E" w:rsidP="00AE1405"/>
    <w:p w14:paraId="2DFAB804" w14:textId="77777777" w:rsidR="0058390C" w:rsidRDefault="0058390C" w:rsidP="00AE1405">
      <w:pPr>
        <w:rPr>
          <w:b/>
          <w:bCs/>
        </w:rPr>
      </w:pPr>
    </w:p>
    <w:p w14:paraId="64411DEE" w14:textId="2A522FA6" w:rsidR="00094A8E" w:rsidRDefault="00C43616" w:rsidP="00AE1405">
      <w:pPr>
        <w:rPr>
          <w:b/>
          <w:bCs/>
        </w:rPr>
      </w:pPr>
      <w:r>
        <w:rPr>
          <w:b/>
          <w:bCs/>
        </w:rPr>
        <w:lastRenderedPageBreak/>
        <w:t>Nessus</w:t>
      </w:r>
    </w:p>
    <w:p w14:paraId="3070570E" w14:textId="23C5BF70" w:rsidR="00246614" w:rsidRDefault="00E33691" w:rsidP="00AE1405">
      <w:r>
        <w:t>Nessus</w:t>
      </w:r>
      <w:r w:rsidR="00BB4DC5">
        <w:t xml:space="preserve"> is a </w:t>
      </w:r>
      <w:r w:rsidR="00057D2F">
        <w:t>platform</w:t>
      </w:r>
      <w:r w:rsidR="00516730">
        <w:t xml:space="preserve"> developed by tenable that scans for security vulnerabilities in operating systems, </w:t>
      </w:r>
      <w:r w:rsidR="00FF385A">
        <w:t xml:space="preserve">applications, </w:t>
      </w:r>
      <w:r w:rsidR="0058390C">
        <w:t>devices,</w:t>
      </w:r>
      <w:r w:rsidR="00FF385A">
        <w:t xml:space="preserve"> and cloud services (</w:t>
      </w:r>
      <w:r w:rsidR="00662F66">
        <w:t>techtarget.com, 2023)</w:t>
      </w:r>
      <w:r w:rsidR="00A15C50">
        <w:t>.</w:t>
      </w:r>
      <w:r w:rsidR="00FD325E">
        <w:t xml:space="preserve"> Nessus was selected to scan this </w:t>
      </w:r>
      <w:r w:rsidR="00210D4E">
        <w:t>network</w:t>
      </w:r>
      <w:r w:rsidR="0025659C">
        <w:t xml:space="preserve"> to automate vulnerability discovery</w:t>
      </w:r>
      <w:r w:rsidR="00832374">
        <w:t xml:space="preserve">. </w:t>
      </w:r>
      <w:r w:rsidR="002B0421">
        <w:t>Nessus also provides a</w:t>
      </w:r>
      <w:r w:rsidR="00553743">
        <w:t>n</w:t>
      </w:r>
      <w:r w:rsidR="002B0421">
        <w:t xml:space="preserve"> </w:t>
      </w:r>
      <w:r w:rsidR="006D0B4C">
        <w:t>easy</w:t>
      </w:r>
      <w:r w:rsidR="00553743">
        <w:t>-</w:t>
      </w:r>
      <w:r w:rsidR="006D0B4C">
        <w:t>to</w:t>
      </w:r>
      <w:r w:rsidR="00553743">
        <w:t>-</w:t>
      </w:r>
      <w:r w:rsidR="006D0B4C">
        <w:t xml:space="preserve">read report of the targets, ranking vulnerabilities from </w:t>
      </w:r>
      <w:r w:rsidR="00A57D06">
        <w:t xml:space="preserve">critical to low severity. </w:t>
      </w:r>
      <w:r w:rsidR="000901D2">
        <w:t xml:space="preserve">It also provides </w:t>
      </w:r>
      <w:r w:rsidR="00FE6B22">
        <w:t>fixes for the discovered vulnerabilities.</w:t>
      </w:r>
      <w:r w:rsidR="00FF6E61">
        <w:t xml:space="preserve"> </w:t>
      </w:r>
    </w:p>
    <w:p w14:paraId="521BE1B9" w14:textId="74DA7704" w:rsidR="0047354D" w:rsidRDefault="00572258" w:rsidP="00F24222">
      <w:r>
        <w:t xml:space="preserve">The </w:t>
      </w:r>
      <w:r w:rsidR="00DD50DE">
        <w:t>p</w:t>
      </w:r>
      <w:r w:rsidR="001E26C3">
        <w:t>enetration</w:t>
      </w:r>
      <w:r>
        <w:t xml:space="preserve"> tester configured Nessus to run</w:t>
      </w:r>
      <w:r w:rsidR="001E26C3">
        <w:t xml:space="preserve"> using a basic network scan on both </w:t>
      </w:r>
      <w:r w:rsidR="00F24222">
        <w:t>servers</w:t>
      </w:r>
      <w:r w:rsidR="001E26C3">
        <w:t xml:space="preserve">. Nessus was also given the </w:t>
      </w:r>
      <w:r w:rsidR="00DD50DE">
        <w:t>p</w:t>
      </w:r>
      <w:r w:rsidR="0081131B">
        <w:t>enetration testers user account credentials</w:t>
      </w:r>
      <w:r w:rsidR="00177DD2">
        <w:t xml:space="preserve"> for access with SSH. The Nessus scan discovered </w:t>
      </w:r>
      <w:r w:rsidR="00703133">
        <w:t xml:space="preserve">many issues with the version of PHP on </w:t>
      </w:r>
      <w:r w:rsidR="00711497">
        <w:t>Server</w:t>
      </w:r>
      <w:r w:rsidR="004A37E2">
        <w:t xml:space="preserve"> 1</w:t>
      </w:r>
      <w:r w:rsidR="00250F70">
        <w:t xml:space="preserve"> which were rated critical. Also, </w:t>
      </w:r>
      <w:r w:rsidR="0001232D">
        <w:t>it identified a</w:t>
      </w:r>
      <w:r w:rsidR="00711497">
        <w:t xml:space="preserve">n </w:t>
      </w:r>
      <w:r w:rsidR="00DD50DE">
        <w:t>unauthenticated</w:t>
      </w:r>
      <w:r w:rsidR="0001232D">
        <w:t xml:space="preserve"> account </w:t>
      </w:r>
      <w:r w:rsidR="00DD50DE">
        <w:t>creation</w:t>
      </w:r>
      <w:r w:rsidR="0001232D">
        <w:t xml:space="preserve"> vulnerability, and cross site scripting vulnerabilities in </w:t>
      </w:r>
      <w:proofErr w:type="spellStart"/>
      <w:r w:rsidR="0001232D">
        <w:t>Argosoft</w:t>
      </w:r>
      <w:proofErr w:type="spellEnd"/>
      <w:r w:rsidR="00BE555D">
        <w:t xml:space="preserve"> mail server. On Server 2, </w:t>
      </w:r>
      <w:r w:rsidR="006751E5">
        <w:t>it was discovered that the NETLOGON SMB share was able to be read</w:t>
      </w:r>
      <w:r w:rsidR="003132ED">
        <w:t xml:space="preserve">, </w:t>
      </w:r>
      <w:r w:rsidR="00F204A3">
        <w:t xml:space="preserve">however other vulnerabilities </w:t>
      </w:r>
      <w:r w:rsidR="00AB7E45">
        <w:t xml:space="preserve">in the web pages </w:t>
      </w:r>
      <w:r w:rsidR="00F204A3">
        <w:t xml:space="preserve">were not discovered. </w:t>
      </w:r>
    </w:p>
    <w:p w14:paraId="505409C0" w14:textId="77777777" w:rsidR="00F24222" w:rsidRPr="00F24222" w:rsidRDefault="00F24222" w:rsidP="00F24222"/>
    <w:p w14:paraId="74F0FC1C" w14:textId="50B886E5" w:rsidR="009B48E7" w:rsidRDefault="00546490" w:rsidP="00AC0458">
      <w:pPr>
        <w:spacing w:line="320" w:lineRule="atLeast"/>
        <w:rPr>
          <w:b/>
          <w:bCs/>
        </w:rPr>
      </w:pPr>
      <w:proofErr w:type="spellStart"/>
      <w:r>
        <w:rPr>
          <w:b/>
          <w:bCs/>
        </w:rPr>
        <w:t>PingCastle</w:t>
      </w:r>
      <w:proofErr w:type="spellEnd"/>
      <w:r>
        <w:rPr>
          <w:b/>
          <w:bCs/>
        </w:rPr>
        <w:t xml:space="preserve"> </w:t>
      </w:r>
    </w:p>
    <w:p w14:paraId="237D0EE9" w14:textId="43A00D8C" w:rsidR="009F6519" w:rsidRDefault="009F6519" w:rsidP="00AC0458">
      <w:pPr>
        <w:spacing w:line="320" w:lineRule="atLeast"/>
      </w:pPr>
      <w:proofErr w:type="spellStart"/>
      <w:r>
        <w:t>PingCastle</w:t>
      </w:r>
      <w:proofErr w:type="spellEnd"/>
      <w:r>
        <w:t xml:space="preserve"> is another vuln</w:t>
      </w:r>
      <w:r w:rsidR="00573516">
        <w:t>erability scanner, specifically designed to audit Active Directory systems</w:t>
      </w:r>
      <w:r w:rsidR="00CA5DF4">
        <w:t xml:space="preserve"> and ranks them on a scale of 0-100. </w:t>
      </w:r>
      <w:r w:rsidR="00544F9C">
        <w:t>T</w:t>
      </w:r>
      <w:r w:rsidR="00A70F63">
        <w:t xml:space="preserve">he Penetration tester used </w:t>
      </w:r>
      <w:proofErr w:type="spellStart"/>
      <w:r w:rsidR="00A70F63">
        <w:t>PingCastle</w:t>
      </w:r>
      <w:proofErr w:type="spellEnd"/>
      <w:r w:rsidR="00A70F63">
        <w:t xml:space="preserve"> on the</w:t>
      </w:r>
      <w:r w:rsidR="004C725B">
        <w:t xml:space="preserve"> Client1</w:t>
      </w:r>
      <w:r w:rsidR="00544F9C">
        <w:t xml:space="preserve"> </w:t>
      </w:r>
      <w:r w:rsidR="004C725B">
        <w:t xml:space="preserve">machine to generate a report on this </w:t>
      </w:r>
      <w:r w:rsidR="00553FA6">
        <w:t>network’s</w:t>
      </w:r>
      <w:r w:rsidR="004C725B">
        <w:t xml:space="preserve"> A</w:t>
      </w:r>
      <w:r w:rsidR="00D154E2">
        <w:t>ctive directory. This scan successfully discovered</w:t>
      </w:r>
      <w:r w:rsidR="00FB3C74">
        <w:t xml:space="preserve"> Administrator usernames,</w:t>
      </w:r>
      <w:r w:rsidR="0053617E">
        <w:t xml:space="preserve"> as shown in figure </w:t>
      </w:r>
      <w:r w:rsidR="0034286A">
        <w:t>3</w:t>
      </w:r>
      <w:r w:rsidR="00FB3C74">
        <w:t>.</w:t>
      </w:r>
      <w:r w:rsidR="003F3C5A">
        <w:t xml:space="preserve"> Associated</w:t>
      </w:r>
      <w:r w:rsidR="00FB3C74">
        <w:t xml:space="preserve"> emails</w:t>
      </w:r>
      <w:r w:rsidR="003F3C5A">
        <w:t xml:space="preserve"> were also discovered.</w:t>
      </w:r>
      <w:r w:rsidR="00FB3C74">
        <w:t xml:space="preserve"> It also successfully</w:t>
      </w:r>
      <w:r w:rsidR="00B933CD">
        <w:t xml:space="preserve"> identified other problems with the Active Directory.</w:t>
      </w:r>
    </w:p>
    <w:p w14:paraId="5AAE4CA6" w14:textId="79D00363" w:rsidR="00B933CD" w:rsidRDefault="00B933CD" w:rsidP="00AC0458">
      <w:pPr>
        <w:spacing w:line="320" w:lineRule="atLeast"/>
      </w:pPr>
      <w:r>
        <w:t>Administrator usernames e</w:t>
      </w:r>
      <w:r w:rsidR="00EA3C4B">
        <w:t>numerated that were not in special group Protected Users</w:t>
      </w:r>
      <w:r w:rsidR="00A70F63">
        <w:t>.</w:t>
      </w:r>
    </w:p>
    <w:p w14:paraId="58EB82B0" w14:textId="4629CC37" w:rsidR="00FB215B" w:rsidRDefault="0066594A" w:rsidP="00AC0458">
      <w:pPr>
        <w:spacing w:line="320" w:lineRule="atLeast"/>
      </w:pPr>
      <w:r w:rsidRPr="0066594A">
        <w:rPr>
          <w:noProof/>
        </w:rPr>
        <w:drawing>
          <wp:inline distT="0" distB="0" distL="0" distR="0" wp14:anchorId="4C8C46A0" wp14:editId="3C7E5080">
            <wp:extent cx="4282811" cy="3132091"/>
            <wp:effectExtent l="0" t="0" r="3810" b="0"/>
            <wp:docPr id="618457382" name="Picture 6184573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57382" name="Picture 1" descr="A screenshot of a computer&#10;&#10;Description automatically generated"/>
                    <pic:cNvPicPr/>
                  </pic:nvPicPr>
                  <pic:blipFill>
                    <a:blip r:embed="rId16"/>
                    <a:stretch>
                      <a:fillRect/>
                    </a:stretch>
                  </pic:blipFill>
                  <pic:spPr>
                    <a:xfrm>
                      <a:off x="0" y="0"/>
                      <a:ext cx="4282811" cy="3132091"/>
                    </a:xfrm>
                    <a:prstGeom prst="rect">
                      <a:avLst/>
                    </a:prstGeom>
                  </pic:spPr>
                </pic:pic>
              </a:graphicData>
            </a:graphic>
          </wp:inline>
        </w:drawing>
      </w:r>
    </w:p>
    <w:p w14:paraId="414642D4" w14:textId="6FE52C71" w:rsidR="001F59F7" w:rsidRPr="001F59F7" w:rsidRDefault="001F59F7" w:rsidP="00AC0458">
      <w:pPr>
        <w:spacing w:line="320" w:lineRule="atLeast"/>
        <w:rPr>
          <w:i/>
          <w:iCs/>
        </w:rPr>
      </w:pPr>
      <w:r>
        <w:rPr>
          <w:i/>
          <w:iCs/>
        </w:rPr>
        <w:t>Figure</w:t>
      </w:r>
      <w:r w:rsidR="00E0581D">
        <w:rPr>
          <w:i/>
          <w:iCs/>
        </w:rPr>
        <w:t xml:space="preserve"> </w:t>
      </w:r>
      <w:r w:rsidR="0034286A">
        <w:rPr>
          <w:i/>
          <w:iCs/>
        </w:rPr>
        <w:t>3</w:t>
      </w:r>
      <w:r w:rsidR="00E0581D">
        <w:rPr>
          <w:i/>
          <w:iCs/>
        </w:rPr>
        <w:t xml:space="preserve">: Administrator usernames from </w:t>
      </w:r>
      <w:proofErr w:type="spellStart"/>
      <w:r w:rsidR="00E0581D">
        <w:rPr>
          <w:i/>
          <w:iCs/>
        </w:rPr>
        <w:t>PingCastle</w:t>
      </w:r>
      <w:proofErr w:type="spellEnd"/>
    </w:p>
    <w:p w14:paraId="274EF199" w14:textId="77777777" w:rsidR="0066594A" w:rsidRDefault="0066594A" w:rsidP="00AC0458">
      <w:pPr>
        <w:spacing w:line="320" w:lineRule="atLeast"/>
      </w:pPr>
    </w:p>
    <w:p w14:paraId="2F5BCD57" w14:textId="35638D5F" w:rsidR="00536CE8" w:rsidRDefault="00A70F63" w:rsidP="00732154">
      <w:pPr>
        <w:spacing w:line="320" w:lineRule="atLeast"/>
      </w:pPr>
      <w:r>
        <w:t xml:space="preserve">The Anomalies analysis scored 100/100, due to </w:t>
      </w:r>
      <w:r w:rsidR="00EC25AD">
        <w:t xml:space="preserve">multiple </w:t>
      </w:r>
      <w:r w:rsidR="00DB7013">
        <w:t>issues</w:t>
      </w:r>
      <w:r w:rsidR="00EC25AD">
        <w:t xml:space="preserve"> such as the Kerberos password not being changed, and LAPS</w:t>
      </w:r>
      <w:r w:rsidR="00FD2B84">
        <w:t>, Local Administrator Password Solution, not being installed.</w:t>
      </w:r>
      <w:r w:rsidR="0069715E">
        <w:t xml:space="preserve"> </w:t>
      </w:r>
      <w:r w:rsidR="00732154">
        <w:t xml:space="preserve">It also revealed the Domain name to be uadcwnet.com, along with a user </w:t>
      </w:r>
      <w:proofErr w:type="spellStart"/>
      <w:proofErr w:type="gramStart"/>
      <w:r w:rsidR="00732154">
        <w:t>L.Gill</w:t>
      </w:r>
      <w:proofErr w:type="spellEnd"/>
      <w:proofErr w:type="gramEnd"/>
      <w:r w:rsidR="00732154">
        <w:t xml:space="preserve"> </w:t>
      </w:r>
      <w:r w:rsidR="003762CA">
        <w:t xml:space="preserve">who </w:t>
      </w:r>
      <w:r w:rsidR="00732154">
        <w:t xml:space="preserve">did not require Kerberos pre-authentication. </w:t>
      </w:r>
    </w:p>
    <w:p w14:paraId="0BB827E8" w14:textId="77777777" w:rsidR="003762CA" w:rsidRDefault="003762CA" w:rsidP="00732154">
      <w:pPr>
        <w:spacing w:line="320" w:lineRule="atLeast"/>
      </w:pPr>
    </w:p>
    <w:p w14:paraId="320665B6" w14:textId="17C6591F" w:rsidR="00536CE8" w:rsidRDefault="00536CE8" w:rsidP="00536CE8">
      <w:pPr>
        <w:pStyle w:val="Heading2"/>
      </w:pPr>
      <w:bookmarkStart w:id="6" w:name="_Toc153806940"/>
      <w:r>
        <w:t>Enumeration</w:t>
      </w:r>
      <w:bookmarkEnd w:id="6"/>
    </w:p>
    <w:p w14:paraId="5033266A" w14:textId="22029422" w:rsidR="00002103" w:rsidRDefault="00002103" w:rsidP="00AC0458">
      <w:pPr>
        <w:spacing w:line="320" w:lineRule="atLeast"/>
        <w:rPr>
          <w:b/>
          <w:bCs/>
        </w:rPr>
      </w:pPr>
      <w:r>
        <w:rPr>
          <w:b/>
          <w:bCs/>
        </w:rPr>
        <w:t>Enum4linux</w:t>
      </w:r>
    </w:p>
    <w:p w14:paraId="3595C906" w14:textId="2D5582DB" w:rsidR="005F1807" w:rsidRDefault="00044FA5" w:rsidP="00AC0458">
      <w:pPr>
        <w:spacing w:line="320" w:lineRule="atLeast"/>
      </w:pPr>
      <w:r>
        <w:t xml:space="preserve">Enum4linux is a command line tool for </w:t>
      </w:r>
      <w:r w:rsidR="00260EF7">
        <w:t>Linux</w:t>
      </w:r>
      <w:r>
        <w:t xml:space="preserve"> to automate windows </w:t>
      </w:r>
      <w:r w:rsidR="00472395">
        <w:t xml:space="preserve">enumeration, </w:t>
      </w:r>
      <w:r w:rsidR="009A094A">
        <w:t xml:space="preserve">and </w:t>
      </w:r>
      <w:r w:rsidR="00AD3757">
        <w:t>it achieves this through</w:t>
      </w:r>
      <w:r w:rsidR="009A094A">
        <w:t xml:space="preserve"> the usage of legitimate developer tools such as </w:t>
      </w:r>
      <w:proofErr w:type="spellStart"/>
      <w:r w:rsidR="009A094A">
        <w:t>smbclient</w:t>
      </w:r>
      <w:proofErr w:type="spellEnd"/>
      <w:r w:rsidR="009A094A">
        <w:t xml:space="preserve">, </w:t>
      </w:r>
      <w:proofErr w:type="spellStart"/>
      <w:r w:rsidR="009A094A">
        <w:t>rpcclient</w:t>
      </w:r>
      <w:proofErr w:type="spellEnd"/>
      <w:r w:rsidR="00FF1238">
        <w:t xml:space="preserve">, net, and </w:t>
      </w:r>
      <w:proofErr w:type="spellStart"/>
      <w:r w:rsidR="00FF1238">
        <w:t>nmblookup</w:t>
      </w:r>
      <w:proofErr w:type="spellEnd"/>
      <w:r w:rsidR="00FF1238">
        <w:t>.</w:t>
      </w:r>
      <w:r w:rsidR="00B54158">
        <w:t xml:space="preserve"> (github.com, 2021)</w:t>
      </w:r>
      <w:r w:rsidR="00F16799">
        <w:t>. This</w:t>
      </w:r>
      <w:r w:rsidR="00DC0422">
        <w:t xml:space="preserve"> was run on both servers with the same flags and got the same results. </w:t>
      </w:r>
    </w:p>
    <w:p w14:paraId="1F4CFCE9" w14:textId="16095DDD" w:rsidR="00DE4F66" w:rsidRDefault="0047354D" w:rsidP="00AC0458">
      <w:pPr>
        <w:spacing w:line="320" w:lineRule="atLeast"/>
      </w:pPr>
      <w:r>
        <w:t>T</w:t>
      </w:r>
      <w:r w:rsidR="00DE4F66">
        <w:t xml:space="preserve">his syntax was used on </w:t>
      </w:r>
      <w:r w:rsidR="004E1BF7">
        <w:t>both servers</w:t>
      </w:r>
      <w:r w:rsidR="00831FB0">
        <w:t xml:space="preserve"> as shown in figure </w:t>
      </w:r>
      <w:r w:rsidR="00260EF7">
        <w:t>4</w:t>
      </w:r>
      <w:r w:rsidR="004E1BF7">
        <w:t>.</w:t>
      </w:r>
    </w:p>
    <w:p w14:paraId="17D7EDCA" w14:textId="7C19D94B" w:rsidR="00131694" w:rsidRDefault="00B44F34" w:rsidP="00AC0458">
      <w:pPr>
        <w:spacing w:line="320" w:lineRule="atLeast"/>
      </w:pPr>
      <w:r w:rsidRPr="00B44F34">
        <w:rPr>
          <w:noProof/>
        </w:rPr>
        <w:drawing>
          <wp:inline distT="0" distB="0" distL="0" distR="0" wp14:anchorId="06B20CE8" wp14:editId="367103D4">
            <wp:extent cx="3796142" cy="304800"/>
            <wp:effectExtent l="0" t="0" r="0" b="0"/>
            <wp:docPr id="1064787749" name="Picture 1064787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87749" name=""/>
                    <pic:cNvPicPr/>
                  </pic:nvPicPr>
                  <pic:blipFill>
                    <a:blip r:embed="rId17"/>
                    <a:stretch>
                      <a:fillRect/>
                    </a:stretch>
                  </pic:blipFill>
                  <pic:spPr>
                    <a:xfrm>
                      <a:off x="0" y="0"/>
                      <a:ext cx="3844364" cy="308672"/>
                    </a:xfrm>
                    <a:prstGeom prst="rect">
                      <a:avLst/>
                    </a:prstGeom>
                  </pic:spPr>
                </pic:pic>
              </a:graphicData>
            </a:graphic>
          </wp:inline>
        </w:drawing>
      </w:r>
    </w:p>
    <w:p w14:paraId="0DB72476" w14:textId="799F86CF" w:rsidR="00831FB0" w:rsidRPr="00831FB0" w:rsidRDefault="00831FB0" w:rsidP="00AC0458">
      <w:pPr>
        <w:spacing w:line="320" w:lineRule="atLeast"/>
        <w:rPr>
          <w:i/>
          <w:iCs/>
        </w:rPr>
      </w:pPr>
      <w:r>
        <w:rPr>
          <w:i/>
          <w:iCs/>
        </w:rPr>
        <w:t xml:space="preserve">Figure </w:t>
      </w:r>
      <w:r w:rsidR="00260EF7">
        <w:rPr>
          <w:i/>
          <w:iCs/>
        </w:rPr>
        <w:t>4</w:t>
      </w:r>
      <w:r w:rsidR="001F59F7">
        <w:rPr>
          <w:i/>
          <w:iCs/>
        </w:rPr>
        <w:t>: enum4linux syntax</w:t>
      </w:r>
    </w:p>
    <w:p w14:paraId="6813339C" w14:textId="1B8BEA06" w:rsidR="00D11D92" w:rsidRDefault="008D7F02" w:rsidP="00AC0458">
      <w:pPr>
        <w:spacing w:line="320" w:lineRule="atLeast"/>
      </w:pPr>
      <w:r>
        <w:t>The -</w:t>
      </w:r>
      <w:r w:rsidR="00565FB3">
        <w:t>a</w:t>
      </w:r>
      <w:r>
        <w:t xml:space="preserve"> flag </w:t>
      </w:r>
      <w:r w:rsidR="00D3149F">
        <w:t>means</w:t>
      </w:r>
      <w:r w:rsidR="00565FB3">
        <w:t xml:space="preserve"> all, as in enumerate everything.</w:t>
      </w:r>
      <w:r w:rsidR="003E64FD">
        <w:t xml:space="preserve"> The -u flag denotes the username, </w:t>
      </w:r>
      <w:r w:rsidR="0061280D">
        <w:t>and the -p flag denotes the password to be used.</w:t>
      </w:r>
      <w:r w:rsidR="003C4E43">
        <w:t xml:space="preserve"> </w:t>
      </w:r>
    </w:p>
    <w:p w14:paraId="35B7D261" w14:textId="7548FD59" w:rsidR="00B71899" w:rsidRDefault="00FA2100" w:rsidP="00AC0458">
      <w:pPr>
        <w:spacing w:line="320" w:lineRule="atLeast"/>
      </w:pPr>
      <w:r>
        <w:t xml:space="preserve">Information from the </w:t>
      </w:r>
      <w:r w:rsidR="002E780B">
        <w:t xml:space="preserve">SMB </w:t>
      </w:r>
      <w:r>
        <w:t xml:space="preserve">shares </w:t>
      </w:r>
      <w:r w:rsidR="007B1D8C">
        <w:t>were</w:t>
      </w:r>
      <w:r>
        <w:t xml:space="preserve"> discovered, along with the RID</w:t>
      </w:r>
      <w:r w:rsidR="00D4216F">
        <w:t xml:space="preserve">, username and </w:t>
      </w:r>
      <w:r w:rsidR="00633249">
        <w:t>description</w:t>
      </w:r>
      <w:r>
        <w:t xml:space="preserve"> of all user and administrator</w:t>
      </w:r>
      <w:r w:rsidR="00D4216F">
        <w:t xml:space="preserve"> accounts</w:t>
      </w:r>
      <w:r w:rsidR="0099749E">
        <w:t xml:space="preserve">. The password policy was discovered, </w:t>
      </w:r>
      <w:r w:rsidR="00DA5DA6">
        <w:t>of</w:t>
      </w:r>
      <w:r w:rsidR="0016445D">
        <w:t xml:space="preserve"> which the minimum password length was 7 and there was no lockout policy, meaning brute forcing was a viable option.</w:t>
      </w:r>
      <w:r w:rsidR="00436A66">
        <w:t xml:space="preserve"> The SIDs of numerous accounts were also discovered, </w:t>
      </w:r>
      <w:r w:rsidR="00AC2AF1">
        <w:t xml:space="preserve">and </w:t>
      </w:r>
      <w:r w:rsidR="009654E0">
        <w:t>used to discover if a user was a local user, or part of a Domain Group.</w:t>
      </w:r>
    </w:p>
    <w:p w14:paraId="76C8296F" w14:textId="0299EED3" w:rsidR="003C4E43" w:rsidRDefault="003C4E43" w:rsidP="00AC0458">
      <w:pPr>
        <w:spacing w:line="320" w:lineRule="atLeast"/>
      </w:pPr>
      <w:r>
        <w:t xml:space="preserve">Of particular interest is </w:t>
      </w:r>
      <w:r w:rsidR="006F1FCB">
        <w:t xml:space="preserve">the description of </w:t>
      </w:r>
      <w:r w:rsidR="00E9791C">
        <w:t>the user Holly Mclaughlin</w:t>
      </w:r>
      <w:r w:rsidR="002E3457">
        <w:t xml:space="preserve">, containing their </w:t>
      </w:r>
      <w:r w:rsidR="00C4138D">
        <w:t>password</w:t>
      </w:r>
      <w:r w:rsidR="002E3457">
        <w:t xml:space="preserve"> trainmen63 as shown in figure </w:t>
      </w:r>
      <w:r w:rsidR="00260EF7">
        <w:t>5</w:t>
      </w:r>
      <w:r w:rsidR="002E3457">
        <w:t>.</w:t>
      </w:r>
    </w:p>
    <w:p w14:paraId="05C7CC40" w14:textId="1C24FC95" w:rsidR="0011215E" w:rsidRDefault="0011215E" w:rsidP="00AC0458">
      <w:pPr>
        <w:spacing w:line="320" w:lineRule="atLeast"/>
      </w:pPr>
      <w:r w:rsidRPr="0011215E">
        <w:rPr>
          <w:noProof/>
        </w:rPr>
        <w:drawing>
          <wp:inline distT="0" distB="0" distL="0" distR="0" wp14:anchorId="51FAA849" wp14:editId="10C69296">
            <wp:extent cx="5943600" cy="139700"/>
            <wp:effectExtent l="0" t="0" r="0" b="0"/>
            <wp:docPr id="1401723353" name="Picture 140172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23353" name=""/>
                    <pic:cNvPicPr/>
                  </pic:nvPicPr>
                  <pic:blipFill>
                    <a:blip r:embed="rId18"/>
                    <a:stretch>
                      <a:fillRect/>
                    </a:stretch>
                  </pic:blipFill>
                  <pic:spPr>
                    <a:xfrm>
                      <a:off x="0" y="0"/>
                      <a:ext cx="6048304" cy="142161"/>
                    </a:xfrm>
                    <a:prstGeom prst="rect">
                      <a:avLst/>
                    </a:prstGeom>
                  </pic:spPr>
                </pic:pic>
              </a:graphicData>
            </a:graphic>
          </wp:inline>
        </w:drawing>
      </w:r>
    </w:p>
    <w:p w14:paraId="63B032E2" w14:textId="4A03DEB6" w:rsidR="0011215E" w:rsidRDefault="0011215E" w:rsidP="00AC0458">
      <w:pPr>
        <w:spacing w:line="320" w:lineRule="atLeast"/>
        <w:rPr>
          <w:i/>
          <w:iCs/>
        </w:rPr>
      </w:pPr>
      <w:r>
        <w:rPr>
          <w:i/>
          <w:iCs/>
        </w:rPr>
        <w:t xml:space="preserve">Figure </w:t>
      </w:r>
      <w:r w:rsidR="00260EF7">
        <w:rPr>
          <w:i/>
          <w:iCs/>
        </w:rPr>
        <w:t>5</w:t>
      </w:r>
      <w:r>
        <w:rPr>
          <w:i/>
          <w:iCs/>
        </w:rPr>
        <w:t>: Password</w:t>
      </w:r>
      <w:r w:rsidR="002B5704">
        <w:rPr>
          <w:i/>
          <w:iCs/>
        </w:rPr>
        <w:t xml:space="preserve"> of Holly </w:t>
      </w:r>
      <w:r w:rsidR="009C125E">
        <w:rPr>
          <w:i/>
          <w:iCs/>
        </w:rPr>
        <w:t>McLaughlin</w:t>
      </w:r>
    </w:p>
    <w:p w14:paraId="2E956D3D" w14:textId="77777777" w:rsidR="00557896" w:rsidRPr="00557896" w:rsidRDefault="00557896" w:rsidP="00AC0458">
      <w:pPr>
        <w:spacing w:line="320" w:lineRule="atLeast"/>
      </w:pPr>
    </w:p>
    <w:p w14:paraId="6C225CD6" w14:textId="37E3FFCC" w:rsidR="00557896" w:rsidRDefault="00762CDD" w:rsidP="00AC0458">
      <w:pPr>
        <w:spacing w:line="320" w:lineRule="atLeast"/>
        <w:rPr>
          <w:b/>
          <w:bCs/>
        </w:rPr>
      </w:pPr>
      <w:proofErr w:type="spellStart"/>
      <w:r>
        <w:rPr>
          <w:b/>
          <w:bCs/>
        </w:rPr>
        <w:t>Rpcclient</w:t>
      </w:r>
      <w:proofErr w:type="spellEnd"/>
    </w:p>
    <w:p w14:paraId="1472D353" w14:textId="3704CCE2" w:rsidR="00321E9A" w:rsidRDefault="00743B38" w:rsidP="00AC0458">
      <w:pPr>
        <w:spacing w:line="320" w:lineRule="atLeast"/>
      </w:pPr>
      <w:r>
        <w:t>R</w:t>
      </w:r>
      <w:r w:rsidR="003A45EB">
        <w:t>PC</w:t>
      </w:r>
      <w:r w:rsidR="0096341C">
        <w:t xml:space="preserve"> stands for Remote Procedure Call which helps establish and maintain communication between multiple windows </w:t>
      </w:r>
      <w:proofErr w:type="gramStart"/>
      <w:r w:rsidR="0096341C">
        <w:t>application</w:t>
      </w:r>
      <w:proofErr w:type="gramEnd"/>
      <w:r w:rsidR="0096341C">
        <w:t xml:space="preserve">. </w:t>
      </w:r>
      <w:proofErr w:type="spellStart"/>
      <w:r w:rsidR="002955D8">
        <w:t>Rpcclient</w:t>
      </w:r>
      <w:proofErr w:type="spellEnd"/>
      <w:r w:rsidR="002955D8">
        <w:t xml:space="preserve"> is used to communicate with this service.</w:t>
      </w:r>
      <w:r w:rsidR="00221876">
        <w:t xml:space="preserve"> (hackingarticles.in, </w:t>
      </w:r>
      <w:r w:rsidR="00221876">
        <w:lastRenderedPageBreak/>
        <w:t>2021</w:t>
      </w:r>
      <w:r w:rsidR="00D40B2C">
        <w:t xml:space="preserve">) Enum4linux already </w:t>
      </w:r>
      <w:r w:rsidR="009A2AC7">
        <w:t xml:space="preserve">uses </w:t>
      </w:r>
      <w:proofErr w:type="spellStart"/>
      <w:r w:rsidR="009A2AC7">
        <w:t>rpcclient</w:t>
      </w:r>
      <w:proofErr w:type="spellEnd"/>
      <w:r w:rsidR="009A2AC7">
        <w:t xml:space="preserve"> for</w:t>
      </w:r>
      <w:r w:rsidR="00143F26">
        <w:t xml:space="preserve"> automatic</w:t>
      </w:r>
      <w:r w:rsidR="009A2AC7">
        <w:t xml:space="preserve"> enumeration, but using it for manual enumeration allows one to </w:t>
      </w:r>
      <w:r w:rsidR="00450F1D">
        <w:t>gather more information.</w:t>
      </w:r>
      <w:r w:rsidR="007E5ECF">
        <w:t xml:space="preserve"> It was used </w:t>
      </w:r>
      <w:r w:rsidR="0039133D">
        <w:t xml:space="preserve">with </w:t>
      </w:r>
      <w:r w:rsidR="003E0699">
        <w:t xml:space="preserve">the syntax shown in figure </w:t>
      </w:r>
      <w:r w:rsidR="00260EF7">
        <w:t>6</w:t>
      </w:r>
      <w:r w:rsidR="0059761B">
        <w:t>.</w:t>
      </w:r>
    </w:p>
    <w:p w14:paraId="7AA6163E" w14:textId="77777777" w:rsidR="00514AC1" w:rsidRDefault="00481781" w:rsidP="00AC0458">
      <w:pPr>
        <w:spacing w:line="320" w:lineRule="atLeast"/>
      </w:pPr>
      <w:r w:rsidRPr="00481781">
        <w:rPr>
          <w:noProof/>
        </w:rPr>
        <w:drawing>
          <wp:inline distT="0" distB="0" distL="0" distR="0" wp14:anchorId="730F5C1E" wp14:editId="2F4DDE97">
            <wp:extent cx="2324301" cy="579170"/>
            <wp:effectExtent l="0" t="0" r="0" b="0"/>
            <wp:docPr id="141915908" name="Picture 14191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5908" name=""/>
                    <pic:cNvPicPr/>
                  </pic:nvPicPr>
                  <pic:blipFill>
                    <a:blip r:embed="rId19"/>
                    <a:stretch>
                      <a:fillRect/>
                    </a:stretch>
                  </pic:blipFill>
                  <pic:spPr>
                    <a:xfrm>
                      <a:off x="0" y="0"/>
                      <a:ext cx="2324301" cy="579170"/>
                    </a:xfrm>
                    <a:prstGeom prst="rect">
                      <a:avLst/>
                    </a:prstGeom>
                  </pic:spPr>
                </pic:pic>
              </a:graphicData>
            </a:graphic>
          </wp:inline>
        </w:drawing>
      </w:r>
    </w:p>
    <w:p w14:paraId="7B0B428B" w14:textId="540FC25B" w:rsidR="00481781" w:rsidRPr="00514AC1" w:rsidRDefault="00FE32D1" w:rsidP="00AC0458">
      <w:pPr>
        <w:spacing w:line="320" w:lineRule="atLeast"/>
      </w:pPr>
      <w:r>
        <w:rPr>
          <w:i/>
          <w:iCs/>
        </w:rPr>
        <w:t xml:space="preserve">Figure </w:t>
      </w:r>
      <w:r w:rsidR="00260EF7">
        <w:rPr>
          <w:i/>
          <w:iCs/>
        </w:rPr>
        <w:t>6</w:t>
      </w:r>
      <w:r>
        <w:rPr>
          <w:i/>
          <w:iCs/>
        </w:rPr>
        <w:t xml:space="preserve">: </w:t>
      </w:r>
      <w:proofErr w:type="spellStart"/>
      <w:r w:rsidR="00DF64B9">
        <w:rPr>
          <w:i/>
          <w:iCs/>
        </w:rPr>
        <w:t>R</w:t>
      </w:r>
      <w:r>
        <w:rPr>
          <w:i/>
          <w:iCs/>
        </w:rPr>
        <w:t>pcclient</w:t>
      </w:r>
      <w:proofErr w:type="spellEnd"/>
      <w:r>
        <w:rPr>
          <w:i/>
          <w:iCs/>
        </w:rPr>
        <w:t xml:space="preserve"> synta</w:t>
      </w:r>
      <w:r w:rsidR="00345FD3">
        <w:rPr>
          <w:i/>
          <w:iCs/>
        </w:rPr>
        <w:t>x</w:t>
      </w:r>
    </w:p>
    <w:p w14:paraId="419E0897" w14:textId="0776AB7A" w:rsidR="00DF64B9" w:rsidRDefault="00A64C60" w:rsidP="00AC0458">
      <w:pPr>
        <w:spacing w:line="320" w:lineRule="atLeast"/>
      </w:pPr>
      <w:r>
        <w:t xml:space="preserve">In </w:t>
      </w:r>
      <w:proofErr w:type="spellStart"/>
      <w:r>
        <w:t>rpcclient</w:t>
      </w:r>
      <w:proofErr w:type="spellEnd"/>
      <w:r>
        <w:t xml:space="preserve"> privileged tokens were discovered </w:t>
      </w:r>
      <w:r w:rsidR="00F37AEB">
        <w:t xml:space="preserve">using </w:t>
      </w:r>
      <w:proofErr w:type="spellStart"/>
      <w:r w:rsidR="00F37AEB">
        <w:t>enumprivs</w:t>
      </w:r>
      <w:proofErr w:type="spellEnd"/>
      <w:r w:rsidR="00C90C72">
        <w:t xml:space="preserve"> </w:t>
      </w:r>
      <w:r>
        <w:t>and</w:t>
      </w:r>
      <w:r w:rsidR="00C90C72">
        <w:t xml:space="preserve"> found 35 privileges.</w:t>
      </w:r>
      <w:r>
        <w:t xml:space="preserve"> </w:t>
      </w:r>
      <w:r w:rsidR="00C90C72">
        <w:t>T</w:t>
      </w:r>
      <w:r>
        <w:t xml:space="preserve">he user </w:t>
      </w:r>
      <w:proofErr w:type="spellStart"/>
      <w:proofErr w:type="gramStart"/>
      <w:r>
        <w:t>H.Mclaughlin</w:t>
      </w:r>
      <w:proofErr w:type="spellEnd"/>
      <w:proofErr w:type="gramEnd"/>
      <w:r>
        <w:t xml:space="preserve"> was queried, and the password in their description confirmed</w:t>
      </w:r>
      <w:r w:rsidR="00910ED6">
        <w:t xml:space="preserve">, as seen in figure </w:t>
      </w:r>
      <w:r w:rsidR="00260EF7">
        <w:t>7</w:t>
      </w:r>
      <w:r w:rsidR="00910ED6">
        <w:t>.</w:t>
      </w:r>
    </w:p>
    <w:p w14:paraId="3807E59C" w14:textId="3138587F" w:rsidR="00910ED6" w:rsidRDefault="00910ED6" w:rsidP="00AC0458">
      <w:pPr>
        <w:spacing w:line="320" w:lineRule="atLeast"/>
      </w:pPr>
      <w:r w:rsidRPr="00910ED6">
        <w:rPr>
          <w:noProof/>
        </w:rPr>
        <w:drawing>
          <wp:inline distT="0" distB="0" distL="0" distR="0" wp14:anchorId="59A7CE23" wp14:editId="159BF1EE">
            <wp:extent cx="4473328" cy="3436918"/>
            <wp:effectExtent l="0" t="0" r="3810" b="0"/>
            <wp:docPr id="736571851" name="Picture 73657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71851" name=""/>
                    <pic:cNvPicPr/>
                  </pic:nvPicPr>
                  <pic:blipFill>
                    <a:blip r:embed="rId20"/>
                    <a:stretch>
                      <a:fillRect/>
                    </a:stretch>
                  </pic:blipFill>
                  <pic:spPr>
                    <a:xfrm>
                      <a:off x="0" y="0"/>
                      <a:ext cx="4473328" cy="3436918"/>
                    </a:xfrm>
                    <a:prstGeom prst="rect">
                      <a:avLst/>
                    </a:prstGeom>
                  </pic:spPr>
                </pic:pic>
              </a:graphicData>
            </a:graphic>
          </wp:inline>
        </w:drawing>
      </w:r>
    </w:p>
    <w:p w14:paraId="10B44D73" w14:textId="2CA05074" w:rsidR="00910ED6" w:rsidRDefault="00910ED6" w:rsidP="00AC0458">
      <w:pPr>
        <w:spacing w:line="320" w:lineRule="atLeast"/>
        <w:rPr>
          <w:i/>
          <w:iCs/>
        </w:rPr>
      </w:pPr>
      <w:r>
        <w:rPr>
          <w:i/>
          <w:iCs/>
        </w:rPr>
        <w:t xml:space="preserve">Figure </w:t>
      </w:r>
      <w:r w:rsidR="00260EF7">
        <w:rPr>
          <w:i/>
          <w:iCs/>
        </w:rPr>
        <w:t>7</w:t>
      </w:r>
      <w:r>
        <w:rPr>
          <w:i/>
          <w:iCs/>
        </w:rPr>
        <w:t xml:space="preserve">: Holly Mclaughlin </w:t>
      </w:r>
      <w:proofErr w:type="spellStart"/>
      <w:r>
        <w:rPr>
          <w:i/>
          <w:iCs/>
        </w:rPr>
        <w:t>rpcclient</w:t>
      </w:r>
      <w:proofErr w:type="spellEnd"/>
      <w:r>
        <w:rPr>
          <w:i/>
          <w:iCs/>
        </w:rPr>
        <w:t xml:space="preserve"> description</w:t>
      </w:r>
    </w:p>
    <w:p w14:paraId="32028DA1" w14:textId="2D8692D0" w:rsidR="00921943" w:rsidRDefault="00F37AEB" w:rsidP="00AC0458">
      <w:pPr>
        <w:spacing w:line="320" w:lineRule="atLeast"/>
      </w:pPr>
      <w:r>
        <w:t xml:space="preserve">Using command </w:t>
      </w:r>
      <w:proofErr w:type="spellStart"/>
      <w:r>
        <w:t>querydominfo</w:t>
      </w:r>
      <w:proofErr w:type="spellEnd"/>
      <w:r>
        <w:t xml:space="preserve"> it was again confirmed that the domain used was UADCWNET</w:t>
      </w:r>
      <w:r w:rsidR="00DB000E">
        <w:t xml:space="preserve">, and </w:t>
      </w:r>
      <w:r w:rsidR="008D08C0">
        <w:t xml:space="preserve">the </w:t>
      </w:r>
      <w:proofErr w:type="spellStart"/>
      <w:r w:rsidR="00DB000E">
        <w:t>createdomuser</w:t>
      </w:r>
      <w:proofErr w:type="spellEnd"/>
      <w:r w:rsidR="00DB000E">
        <w:t xml:space="preserve"> </w:t>
      </w:r>
      <w:r w:rsidR="008D08C0">
        <w:t xml:space="preserve">was used, but the user did not have permissions to create a </w:t>
      </w:r>
      <w:r w:rsidR="00ED7F92">
        <w:t>us</w:t>
      </w:r>
      <w:r w:rsidR="008D08C0">
        <w:t>er or give them a password.</w:t>
      </w:r>
      <w:r w:rsidR="000A1970">
        <w:t xml:space="preserve"> See figure 7.</w:t>
      </w:r>
    </w:p>
    <w:p w14:paraId="6F020457" w14:textId="094622F9" w:rsidR="000A1970" w:rsidRDefault="000A1970" w:rsidP="00AC0458">
      <w:pPr>
        <w:spacing w:line="320" w:lineRule="atLeast"/>
      </w:pPr>
      <w:r w:rsidRPr="000A1970">
        <w:rPr>
          <w:noProof/>
        </w:rPr>
        <w:drawing>
          <wp:inline distT="0" distB="0" distL="0" distR="0" wp14:anchorId="62B84D26" wp14:editId="53748877">
            <wp:extent cx="2225233" cy="236240"/>
            <wp:effectExtent l="0" t="0" r="3810" b="0"/>
            <wp:docPr id="548588656" name="Picture 548588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88656" name=""/>
                    <pic:cNvPicPr/>
                  </pic:nvPicPr>
                  <pic:blipFill>
                    <a:blip r:embed="rId21"/>
                    <a:stretch>
                      <a:fillRect/>
                    </a:stretch>
                  </pic:blipFill>
                  <pic:spPr>
                    <a:xfrm>
                      <a:off x="0" y="0"/>
                      <a:ext cx="2225233" cy="236240"/>
                    </a:xfrm>
                    <a:prstGeom prst="rect">
                      <a:avLst/>
                    </a:prstGeom>
                  </pic:spPr>
                </pic:pic>
              </a:graphicData>
            </a:graphic>
          </wp:inline>
        </w:drawing>
      </w:r>
    </w:p>
    <w:p w14:paraId="32F81738" w14:textId="020AA578" w:rsidR="00D83737" w:rsidRPr="009204E4" w:rsidRDefault="000A1970" w:rsidP="00AC0458">
      <w:pPr>
        <w:spacing w:line="320" w:lineRule="atLeast"/>
        <w:rPr>
          <w:i/>
          <w:iCs/>
        </w:rPr>
      </w:pPr>
      <w:r>
        <w:rPr>
          <w:i/>
          <w:iCs/>
        </w:rPr>
        <w:t xml:space="preserve">Figure </w:t>
      </w:r>
      <w:r w:rsidR="00260EF7">
        <w:rPr>
          <w:i/>
          <w:iCs/>
        </w:rPr>
        <w:t>8</w:t>
      </w:r>
      <w:r>
        <w:rPr>
          <w:i/>
          <w:iCs/>
        </w:rPr>
        <w:t xml:space="preserve">: </w:t>
      </w:r>
      <w:proofErr w:type="spellStart"/>
      <w:r w:rsidR="00374212">
        <w:rPr>
          <w:i/>
          <w:iCs/>
        </w:rPr>
        <w:t>createdomuser</w:t>
      </w:r>
      <w:proofErr w:type="spellEnd"/>
      <w:r w:rsidR="00374212">
        <w:rPr>
          <w:i/>
          <w:iCs/>
        </w:rPr>
        <w:t xml:space="preserve"> access denied</w:t>
      </w:r>
      <w:r w:rsidR="0098416E">
        <w:rPr>
          <w:i/>
          <w:iCs/>
        </w:rPr>
        <w:t>.</w:t>
      </w:r>
    </w:p>
    <w:p w14:paraId="7F0D50CF" w14:textId="0B0F1270" w:rsidR="00C93A39" w:rsidRDefault="00C93A39" w:rsidP="00AC0458">
      <w:pPr>
        <w:spacing w:line="320" w:lineRule="atLeast"/>
        <w:rPr>
          <w:b/>
          <w:bCs/>
        </w:rPr>
      </w:pPr>
      <w:proofErr w:type="spellStart"/>
      <w:r>
        <w:rPr>
          <w:b/>
          <w:bCs/>
        </w:rPr>
        <w:t>Winpeas</w:t>
      </w:r>
      <w:proofErr w:type="spellEnd"/>
    </w:p>
    <w:p w14:paraId="7F4977DC" w14:textId="43060AA1" w:rsidR="0098416E" w:rsidRDefault="001F6545" w:rsidP="00AC0458">
      <w:pPr>
        <w:spacing w:line="320" w:lineRule="atLeast"/>
      </w:pPr>
      <w:r>
        <w:t>Usually</w:t>
      </w:r>
      <w:r w:rsidR="0098416E">
        <w:t>,</w:t>
      </w:r>
      <w:r>
        <w:t xml:space="preserve"> </w:t>
      </w:r>
      <w:proofErr w:type="spellStart"/>
      <w:r>
        <w:t>W</w:t>
      </w:r>
      <w:r w:rsidR="00095255">
        <w:t>inpeas</w:t>
      </w:r>
      <w:proofErr w:type="spellEnd"/>
      <w:r>
        <w:t xml:space="preserve"> would be a post exploitation or exploitation tool as it </w:t>
      </w:r>
      <w:r w:rsidR="00755735">
        <w:t xml:space="preserve">detects privilege escalation, but it is being included in enumeration as the </w:t>
      </w:r>
      <w:r w:rsidR="00A604DD">
        <w:t>p</w:t>
      </w:r>
      <w:r w:rsidR="00755735">
        <w:t xml:space="preserve">enetration tester already has </w:t>
      </w:r>
      <w:r w:rsidR="005B683C">
        <w:t>user access</w:t>
      </w:r>
      <w:r w:rsidR="0098416E">
        <w:t>.</w:t>
      </w:r>
    </w:p>
    <w:p w14:paraId="341D5EAF" w14:textId="00E94700" w:rsidR="004409CD" w:rsidRDefault="0098416E" w:rsidP="00AC0458">
      <w:pPr>
        <w:spacing w:line="320" w:lineRule="atLeast"/>
      </w:pPr>
      <w:proofErr w:type="spellStart"/>
      <w:r>
        <w:lastRenderedPageBreak/>
        <w:t>Winpeas</w:t>
      </w:r>
      <w:proofErr w:type="spellEnd"/>
      <w:r w:rsidR="00095255">
        <w:t xml:space="preserve"> is a</w:t>
      </w:r>
      <w:r w:rsidR="00EF11EA">
        <w:t xml:space="preserve"> script that searches for possible paths to </w:t>
      </w:r>
      <w:r w:rsidR="00A604DD">
        <w:t>escalate</w:t>
      </w:r>
      <w:r w:rsidR="00EF11EA">
        <w:t xml:space="preserve"> </w:t>
      </w:r>
      <w:r w:rsidR="00BF3308">
        <w:t>privileges</w:t>
      </w:r>
      <w:r w:rsidR="00EF11EA">
        <w:t xml:space="preserve"> on devices with Windows operating systems.</w:t>
      </w:r>
      <w:r w:rsidR="00523B5E">
        <w:t xml:space="preserve"> It checks for registry </w:t>
      </w:r>
      <w:r w:rsidR="001476EE">
        <w:t>permissions, user accounts, access controls,</w:t>
      </w:r>
      <w:r w:rsidR="0032022C">
        <w:t xml:space="preserve"> and</w:t>
      </w:r>
      <w:r w:rsidR="00EE4142">
        <w:t xml:space="preserve"> patch leve</w:t>
      </w:r>
      <w:r w:rsidR="000147BA">
        <w:t>ls (</w:t>
      </w:r>
      <w:r w:rsidR="00BF3308">
        <w:t>vk9-sec.com</w:t>
      </w:r>
      <w:r w:rsidR="00A200E3">
        <w:t>, 2022)</w:t>
      </w:r>
      <w:r w:rsidR="002E0B14">
        <w:t>.</w:t>
      </w:r>
    </w:p>
    <w:p w14:paraId="2F9DC335" w14:textId="006FEA03" w:rsidR="00CB3D27" w:rsidRDefault="002E0B14" w:rsidP="00AC0458">
      <w:pPr>
        <w:spacing w:line="320" w:lineRule="atLeast"/>
      </w:pPr>
      <w:r>
        <w:t xml:space="preserve"> </w:t>
      </w:r>
      <w:r w:rsidR="001F12E7">
        <w:t xml:space="preserve">It was discovered by the </w:t>
      </w:r>
      <w:r w:rsidR="004C3339">
        <w:t>p</w:t>
      </w:r>
      <w:r w:rsidR="001F12E7">
        <w:t xml:space="preserve">enetration </w:t>
      </w:r>
      <w:r w:rsidR="00C24F5D">
        <w:t>t</w:t>
      </w:r>
      <w:r w:rsidR="001F12E7">
        <w:t xml:space="preserve">ester that files could be put on the </w:t>
      </w:r>
      <w:r w:rsidR="00CD7517">
        <w:t>FTP home server</w:t>
      </w:r>
      <w:r w:rsidR="004F1278">
        <w:t xml:space="preserve"> on server 1</w:t>
      </w:r>
      <w:r w:rsidR="00CD7517">
        <w:t xml:space="preserve"> e</w:t>
      </w:r>
      <w:r w:rsidR="001F12E7">
        <w:t>ither by using an anonymous FTP account (</w:t>
      </w:r>
      <w:r w:rsidR="001509E2">
        <w:t>username</w:t>
      </w:r>
      <w:r w:rsidR="001F12E7">
        <w:t xml:space="preserve"> and password both the word anonymous) or the account the </w:t>
      </w:r>
      <w:r w:rsidR="00736606">
        <w:t>p</w:t>
      </w:r>
      <w:r w:rsidR="001F12E7">
        <w:t xml:space="preserve">enetration tester was given. </w:t>
      </w:r>
      <w:r w:rsidR="00193839">
        <w:t xml:space="preserve">This also worked </w:t>
      </w:r>
      <w:r w:rsidR="00CA06DD">
        <w:t xml:space="preserve">with the </w:t>
      </w:r>
      <w:proofErr w:type="spellStart"/>
      <w:proofErr w:type="gramStart"/>
      <w:r w:rsidR="00CA06DD">
        <w:t>H.Mclaughlin</w:t>
      </w:r>
      <w:proofErr w:type="spellEnd"/>
      <w:proofErr w:type="gramEnd"/>
      <w:r w:rsidR="00CA06DD">
        <w:t xml:space="preserve"> </w:t>
      </w:r>
      <w:r w:rsidR="00B42A2E">
        <w:t xml:space="preserve">user account. </w:t>
      </w:r>
      <w:r w:rsidR="001F12E7">
        <w:t xml:space="preserve">The Penetration Tester then used ssh to access the </w:t>
      </w:r>
      <w:r w:rsidR="001509E2">
        <w:t>machine and</w:t>
      </w:r>
      <w:r w:rsidR="001F12E7">
        <w:t xml:space="preserve"> execute </w:t>
      </w:r>
      <w:r w:rsidR="00CB3D27">
        <w:t>Winpeas</w:t>
      </w:r>
      <w:r w:rsidR="00CD7517">
        <w:t>.exe</w:t>
      </w:r>
      <w:r w:rsidR="00C0759C">
        <w:t xml:space="preserve">. </w:t>
      </w:r>
    </w:p>
    <w:p w14:paraId="3185CBA8" w14:textId="2A6D824A" w:rsidR="00FB10BD" w:rsidRPr="00095255" w:rsidRDefault="00EB36DA" w:rsidP="00AC0458">
      <w:pPr>
        <w:spacing w:line="320" w:lineRule="atLeast"/>
      </w:pPr>
      <w:r>
        <w:t>WinPeas discovered that the s</w:t>
      </w:r>
      <w:r w:rsidR="00212670">
        <w:t xml:space="preserve">ervers may be vulnerable to a privilege escalation exploit, called </w:t>
      </w:r>
      <w:proofErr w:type="spellStart"/>
      <w:r w:rsidR="00212670">
        <w:t>KrbRelayUp</w:t>
      </w:r>
      <w:proofErr w:type="spellEnd"/>
      <w:r w:rsidR="00540F4E">
        <w:t xml:space="preserve">. </w:t>
      </w:r>
      <w:r w:rsidR="00762EF9">
        <w:t xml:space="preserve">Current token </w:t>
      </w:r>
      <w:r w:rsidR="00A12AD3">
        <w:t>privileges</w:t>
      </w:r>
      <w:r w:rsidR="00762EF9">
        <w:t xml:space="preserve"> were also acquired, that could be used to escalate </w:t>
      </w:r>
      <w:r w:rsidR="001F68F6">
        <w:t>privileges</w:t>
      </w:r>
      <w:r w:rsidR="00762EF9">
        <w:t>.</w:t>
      </w:r>
      <w:r w:rsidR="009752A0">
        <w:t xml:space="preserve"> Services vulnerable to DLL hijacking were then </w:t>
      </w:r>
      <w:r w:rsidR="00F72160">
        <w:t xml:space="preserve">discovered, such as nssm.exe, ssh-agent.exe, </w:t>
      </w:r>
      <w:r w:rsidR="00012C79">
        <w:t>and sshd.exe.</w:t>
      </w:r>
      <w:r w:rsidR="00F15FC6">
        <w:t xml:space="preserve"> It also confirmed no </w:t>
      </w:r>
      <w:r w:rsidR="001E08A9">
        <w:t>domain, private or public firewall was enabled.</w:t>
      </w:r>
      <w:r w:rsidR="00B817CB">
        <w:t xml:space="preserve"> WinPeas also retrieved the has</w:t>
      </w:r>
      <w:r w:rsidR="00736606">
        <w:t>h</w:t>
      </w:r>
      <w:r w:rsidR="00B817CB">
        <w:t xml:space="preserve"> for the </w:t>
      </w:r>
      <w:r w:rsidR="00736606">
        <w:t>p</w:t>
      </w:r>
      <w:r w:rsidR="00B817CB">
        <w:t>enetration testers account.</w:t>
      </w:r>
      <w:r w:rsidR="00B541C3">
        <w:t xml:space="preserve"> However, much of WinPeas </w:t>
      </w:r>
      <w:r w:rsidR="001F68F6">
        <w:t>abilities</w:t>
      </w:r>
      <w:r w:rsidR="00B541C3">
        <w:t xml:space="preserve"> were not allowed, due to the Penetration tester not having a privileged account</w:t>
      </w:r>
      <w:r w:rsidR="000B7D6C">
        <w:t xml:space="preserve">, </w:t>
      </w:r>
      <w:r w:rsidR="008E6A33">
        <w:t xml:space="preserve">services not being found and </w:t>
      </w:r>
      <w:r w:rsidR="001F68F6">
        <w:t xml:space="preserve">certain </w:t>
      </w:r>
      <w:r w:rsidR="00A12AD3">
        <w:t>PowerShell</w:t>
      </w:r>
      <w:r w:rsidR="001F68F6">
        <w:t xml:space="preserve"> commands that were disabled. </w:t>
      </w:r>
    </w:p>
    <w:p w14:paraId="4605FD11" w14:textId="77777777" w:rsidR="00C93A39" w:rsidRDefault="00C93A39" w:rsidP="00AC0458">
      <w:pPr>
        <w:spacing w:line="320" w:lineRule="atLeast"/>
        <w:rPr>
          <w:b/>
          <w:bCs/>
        </w:rPr>
      </w:pPr>
    </w:p>
    <w:p w14:paraId="78FB9402" w14:textId="731F95FB" w:rsidR="00526213" w:rsidRDefault="00A12AD3" w:rsidP="00AC0458">
      <w:pPr>
        <w:spacing w:line="320" w:lineRule="atLeast"/>
        <w:rPr>
          <w:b/>
          <w:bCs/>
        </w:rPr>
      </w:pPr>
      <w:r>
        <w:rPr>
          <w:b/>
          <w:bCs/>
        </w:rPr>
        <w:t>PowerShell</w:t>
      </w:r>
      <w:r w:rsidR="00526213">
        <w:rPr>
          <w:b/>
          <w:bCs/>
        </w:rPr>
        <w:t xml:space="preserve"> </w:t>
      </w:r>
    </w:p>
    <w:p w14:paraId="6E0DB99E" w14:textId="79289F87" w:rsidR="00824F0F" w:rsidRDefault="00A12AD3" w:rsidP="00AC0458">
      <w:pPr>
        <w:spacing w:line="320" w:lineRule="atLeast"/>
      </w:pPr>
      <w:r>
        <w:t>PowerShell</w:t>
      </w:r>
      <w:r w:rsidR="003F6377">
        <w:t xml:space="preserve"> is a scripting </w:t>
      </w:r>
      <w:r>
        <w:t xml:space="preserve">language used for windows to automate tasks on </w:t>
      </w:r>
      <w:r w:rsidR="00A80477">
        <w:t xml:space="preserve">Windows </w:t>
      </w:r>
      <w:r w:rsidR="00415146">
        <w:t>computers but</w:t>
      </w:r>
      <w:r>
        <w:t xml:space="preserve"> can also be used maliciously to enumerate and exploit a target. </w:t>
      </w:r>
      <w:r w:rsidR="009115B5">
        <w:t xml:space="preserve">The </w:t>
      </w:r>
      <w:r w:rsidR="00A80477">
        <w:t>p</w:t>
      </w:r>
      <w:r w:rsidR="009115B5">
        <w:t xml:space="preserve">enetration </w:t>
      </w:r>
      <w:r w:rsidR="00A80477">
        <w:t>t</w:t>
      </w:r>
      <w:r w:rsidR="009115B5">
        <w:t xml:space="preserve">ester also used ssh to </w:t>
      </w:r>
      <w:r w:rsidR="00E06E67">
        <w:t>explore the files stored on the target</w:t>
      </w:r>
      <w:r w:rsidR="00FB628E">
        <w:t xml:space="preserve">. Both </w:t>
      </w:r>
      <w:proofErr w:type="spellStart"/>
      <w:proofErr w:type="gramStart"/>
      <w:r w:rsidR="00FB628E">
        <w:t>H.Mclaughlins</w:t>
      </w:r>
      <w:proofErr w:type="spellEnd"/>
      <w:proofErr w:type="gramEnd"/>
      <w:r w:rsidR="00FB628E">
        <w:t xml:space="preserve"> </w:t>
      </w:r>
      <w:r w:rsidR="00B0380E">
        <w:t xml:space="preserve">and the </w:t>
      </w:r>
      <w:r w:rsidR="001C21AA">
        <w:t xml:space="preserve">test account were used. </w:t>
      </w:r>
      <w:r w:rsidR="006E4472">
        <w:t xml:space="preserve">The Penetration </w:t>
      </w:r>
      <w:r w:rsidR="006C4D81">
        <w:t xml:space="preserve">tester </w:t>
      </w:r>
      <w:r w:rsidR="006E4472">
        <w:t xml:space="preserve">discovered it was possible to use </w:t>
      </w:r>
      <w:r>
        <w:t>PowerShell</w:t>
      </w:r>
      <w:r w:rsidR="006E4472">
        <w:t xml:space="preserve"> through ssh on both </w:t>
      </w:r>
      <w:r w:rsidR="00357534">
        <w:t>account</w:t>
      </w:r>
      <w:r w:rsidR="00F94DD2">
        <w:t>s</w:t>
      </w:r>
      <w:r w:rsidR="00891BC9">
        <w:t xml:space="preserve">. Basic </w:t>
      </w:r>
      <w:r w:rsidR="00553FA6">
        <w:t>PowerShell</w:t>
      </w:r>
      <w:r w:rsidR="00891BC9">
        <w:t xml:space="preserve"> commands were run, “</w:t>
      </w:r>
      <w:r w:rsidR="005B7762">
        <w:t>Get-</w:t>
      </w:r>
      <w:proofErr w:type="spellStart"/>
      <w:r w:rsidR="005B7762">
        <w:t>LocalGroup</w:t>
      </w:r>
      <w:proofErr w:type="spellEnd"/>
      <w:r w:rsidR="005B7762">
        <w:t>” to look at local groups,</w:t>
      </w:r>
      <w:r w:rsidR="001763BA">
        <w:t xml:space="preserve"> which was successful,</w:t>
      </w:r>
      <w:r w:rsidR="005B7762">
        <w:t xml:space="preserve"> and </w:t>
      </w:r>
      <w:r w:rsidR="00553FA6">
        <w:t>“</w:t>
      </w:r>
      <w:proofErr w:type="spellStart"/>
      <w:r w:rsidR="00D712CC">
        <w:t>systeminfo</w:t>
      </w:r>
      <w:proofErr w:type="spellEnd"/>
      <w:r w:rsidR="00553FA6">
        <w:t>”</w:t>
      </w:r>
      <w:r w:rsidR="004A5C9F">
        <w:t xml:space="preserve"> was attempted to f</w:t>
      </w:r>
      <w:r w:rsidR="00D712CC">
        <w:t xml:space="preserve">ind information on </w:t>
      </w:r>
      <w:r w:rsidR="00824F0F">
        <w:t>what system was running</w:t>
      </w:r>
      <w:r w:rsidR="004A5C9F">
        <w:t xml:space="preserve">, but the test user </w:t>
      </w:r>
      <w:r w:rsidR="00E4588E">
        <w:t xml:space="preserve">did not have permission to execute </w:t>
      </w:r>
      <w:r w:rsidR="0026695E">
        <w:t>this command</w:t>
      </w:r>
      <w:r w:rsidR="00E4588E">
        <w:t xml:space="preserve"> as shown in figure </w:t>
      </w:r>
      <w:r w:rsidR="00217F33">
        <w:t>9</w:t>
      </w:r>
      <w:r w:rsidR="00781153">
        <w:t xml:space="preserve">. </w:t>
      </w:r>
    </w:p>
    <w:p w14:paraId="5B0ABB8A" w14:textId="2894B892" w:rsidR="003A4E38" w:rsidRDefault="003A4E38" w:rsidP="00AC0458">
      <w:pPr>
        <w:spacing w:line="320" w:lineRule="atLeast"/>
      </w:pPr>
      <w:r w:rsidRPr="003A4E38">
        <w:rPr>
          <w:noProof/>
        </w:rPr>
        <w:drawing>
          <wp:inline distT="0" distB="0" distL="0" distR="0" wp14:anchorId="6C798ED4" wp14:editId="0E695A66">
            <wp:extent cx="4480948" cy="1082134"/>
            <wp:effectExtent l="0" t="0" r="0" b="3810"/>
            <wp:docPr id="1242900563" name="Picture 124290056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00563" name="Picture 1" descr="A screen shot of a computer&#10;&#10;Description automatically generated"/>
                    <pic:cNvPicPr/>
                  </pic:nvPicPr>
                  <pic:blipFill>
                    <a:blip r:embed="rId22"/>
                    <a:stretch>
                      <a:fillRect/>
                    </a:stretch>
                  </pic:blipFill>
                  <pic:spPr>
                    <a:xfrm>
                      <a:off x="0" y="0"/>
                      <a:ext cx="4480948" cy="1082134"/>
                    </a:xfrm>
                    <a:prstGeom prst="rect">
                      <a:avLst/>
                    </a:prstGeom>
                  </pic:spPr>
                </pic:pic>
              </a:graphicData>
            </a:graphic>
          </wp:inline>
        </w:drawing>
      </w:r>
    </w:p>
    <w:p w14:paraId="58A6F70B" w14:textId="3CE79D07" w:rsidR="003A4E38" w:rsidRDefault="00133D93" w:rsidP="00AC0458">
      <w:pPr>
        <w:spacing w:line="320" w:lineRule="atLeast"/>
        <w:rPr>
          <w:i/>
          <w:iCs/>
        </w:rPr>
      </w:pPr>
      <w:r>
        <w:rPr>
          <w:i/>
          <w:iCs/>
        </w:rPr>
        <w:t xml:space="preserve">Figure </w:t>
      </w:r>
      <w:r w:rsidR="00217F33">
        <w:rPr>
          <w:i/>
          <w:iCs/>
        </w:rPr>
        <w:t>9</w:t>
      </w:r>
      <w:r w:rsidR="000920A7">
        <w:rPr>
          <w:i/>
          <w:iCs/>
        </w:rPr>
        <w:t xml:space="preserve">: </w:t>
      </w:r>
      <w:r w:rsidR="003A4E38">
        <w:rPr>
          <w:i/>
          <w:iCs/>
        </w:rPr>
        <w:t xml:space="preserve">Failed command </w:t>
      </w:r>
    </w:p>
    <w:p w14:paraId="6B419733" w14:textId="39E78A86" w:rsidR="001E79DE" w:rsidRDefault="00FB5760" w:rsidP="00AC0458">
      <w:pPr>
        <w:spacing w:line="320" w:lineRule="atLeast"/>
      </w:pPr>
      <w:r>
        <w:t xml:space="preserve">Applications on the server were discovered, </w:t>
      </w:r>
      <w:r w:rsidR="00294685">
        <w:t xml:space="preserve">using the syntax shown in figure </w:t>
      </w:r>
      <w:r w:rsidR="00217F33">
        <w:t>10</w:t>
      </w:r>
      <w:r w:rsidR="00294685">
        <w:t>.</w:t>
      </w:r>
    </w:p>
    <w:p w14:paraId="3D02AF7C" w14:textId="77777777" w:rsidR="00934980" w:rsidRDefault="00934980" w:rsidP="00934980">
      <w:pPr>
        <w:spacing w:line="320" w:lineRule="atLeast"/>
      </w:pPr>
      <w:r w:rsidRPr="00D654F7">
        <w:rPr>
          <w:noProof/>
        </w:rPr>
        <w:lastRenderedPageBreak/>
        <w:drawing>
          <wp:inline distT="0" distB="0" distL="0" distR="0" wp14:anchorId="541DA3BB" wp14:editId="101F3220">
            <wp:extent cx="5943600" cy="1391285"/>
            <wp:effectExtent l="0" t="0" r="0" b="0"/>
            <wp:docPr id="751586768" name="Picture 7515867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86768" name="Picture 1" descr="A screenshot of a computer&#10;&#10;Description automatically generated"/>
                    <pic:cNvPicPr/>
                  </pic:nvPicPr>
                  <pic:blipFill>
                    <a:blip r:embed="rId23"/>
                    <a:stretch>
                      <a:fillRect/>
                    </a:stretch>
                  </pic:blipFill>
                  <pic:spPr>
                    <a:xfrm>
                      <a:off x="0" y="0"/>
                      <a:ext cx="5943600" cy="1391285"/>
                    </a:xfrm>
                    <a:prstGeom prst="rect">
                      <a:avLst/>
                    </a:prstGeom>
                  </pic:spPr>
                </pic:pic>
              </a:graphicData>
            </a:graphic>
          </wp:inline>
        </w:drawing>
      </w:r>
    </w:p>
    <w:p w14:paraId="2B1309AE" w14:textId="1724DB8E" w:rsidR="00934980" w:rsidRDefault="00934980" w:rsidP="00934980">
      <w:pPr>
        <w:spacing w:line="320" w:lineRule="atLeast"/>
        <w:rPr>
          <w:i/>
          <w:iCs/>
        </w:rPr>
      </w:pPr>
      <w:r>
        <w:rPr>
          <w:i/>
          <w:iCs/>
        </w:rPr>
        <w:t xml:space="preserve">Figure </w:t>
      </w:r>
      <w:r w:rsidR="00217F33">
        <w:rPr>
          <w:i/>
          <w:iCs/>
        </w:rPr>
        <w:t>10</w:t>
      </w:r>
      <w:r>
        <w:rPr>
          <w:i/>
          <w:iCs/>
        </w:rPr>
        <w:t>: Services running on the server.</w:t>
      </w:r>
    </w:p>
    <w:p w14:paraId="146725B1" w14:textId="46A6E8C2" w:rsidR="00934980" w:rsidRPr="001562BD" w:rsidRDefault="00934980" w:rsidP="00934980">
      <w:pPr>
        <w:spacing w:line="320" w:lineRule="atLeast"/>
      </w:pPr>
      <w:r>
        <w:t>These services may be vulnerable to DLL hijacking, as seen by WinPeas</w:t>
      </w:r>
      <w:r w:rsidR="00C11A5B">
        <w:t>.</w:t>
      </w:r>
      <w:r>
        <w:t xml:space="preserve"> </w:t>
      </w:r>
    </w:p>
    <w:p w14:paraId="118D67B5" w14:textId="41A7D1BA" w:rsidR="000920A7" w:rsidRPr="000920A7" w:rsidRDefault="000920A7" w:rsidP="00AC0458">
      <w:pPr>
        <w:spacing w:line="320" w:lineRule="atLeast"/>
      </w:pPr>
      <w:r>
        <w:t xml:space="preserve">More commands were run on </w:t>
      </w:r>
      <w:r w:rsidR="00A72FF4">
        <w:t xml:space="preserve">the server </w:t>
      </w:r>
      <w:r w:rsidR="001763BA">
        <w:t xml:space="preserve">to attempt further enumeration, but no more </w:t>
      </w:r>
      <w:r w:rsidR="008E7774">
        <w:t xml:space="preserve">information </w:t>
      </w:r>
      <w:r w:rsidR="008628EC">
        <w:t>than was already discovered was found.</w:t>
      </w:r>
    </w:p>
    <w:p w14:paraId="35B77141" w14:textId="43F60A8F" w:rsidR="00762CDD" w:rsidRDefault="00762CDD" w:rsidP="00AC0458">
      <w:pPr>
        <w:spacing w:line="320" w:lineRule="atLeast"/>
        <w:rPr>
          <w:b/>
          <w:bCs/>
        </w:rPr>
      </w:pPr>
      <w:r>
        <w:rPr>
          <w:b/>
          <w:bCs/>
        </w:rPr>
        <w:t>D</w:t>
      </w:r>
      <w:r w:rsidR="00AC2812">
        <w:rPr>
          <w:b/>
          <w:bCs/>
        </w:rPr>
        <w:t>NS</w:t>
      </w:r>
      <w:r>
        <w:rPr>
          <w:b/>
          <w:bCs/>
        </w:rPr>
        <w:t xml:space="preserve"> zone transfer</w:t>
      </w:r>
    </w:p>
    <w:p w14:paraId="45DB67DD" w14:textId="233518BC" w:rsidR="00762CDD" w:rsidRDefault="00E13A66" w:rsidP="00AC0458">
      <w:pPr>
        <w:spacing w:line="320" w:lineRule="atLeast"/>
      </w:pPr>
      <w:r>
        <w:t xml:space="preserve">A DNS zone transfer </w:t>
      </w:r>
      <w:r w:rsidR="00995F67">
        <w:t xml:space="preserve">is a normal operation between primary and secondary DNS servers to </w:t>
      </w:r>
      <w:r w:rsidR="000F68E5">
        <w:t>synchronize</w:t>
      </w:r>
      <w:r w:rsidR="00995F67">
        <w:t xml:space="preserve"> records for a domain, </w:t>
      </w:r>
      <w:r w:rsidR="0085053B">
        <w:t>however, this can sometimes be accessed by a</w:t>
      </w:r>
      <w:r w:rsidR="004F5DD9">
        <w:t>n attacker</w:t>
      </w:r>
      <w:r w:rsidR="00201990">
        <w:t xml:space="preserve"> </w:t>
      </w:r>
      <w:r w:rsidR="00E05519">
        <w:t xml:space="preserve">(hackertarget.com, </w:t>
      </w:r>
      <w:r w:rsidR="00C93313">
        <w:t>2023)</w:t>
      </w:r>
      <w:r w:rsidR="007760A9">
        <w:t xml:space="preserve">. This was attempted by the penetration tester using </w:t>
      </w:r>
      <w:r w:rsidR="00624336">
        <w:t xml:space="preserve">the </w:t>
      </w:r>
      <w:proofErr w:type="spellStart"/>
      <w:r w:rsidR="00624336">
        <w:t>nslookup</w:t>
      </w:r>
      <w:proofErr w:type="spellEnd"/>
      <w:r w:rsidR="00624336">
        <w:t xml:space="preserve"> tool. However, this was unsuccessful as shown in Figure </w:t>
      </w:r>
      <w:r w:rsidR="004C1339">
        <w:t>1</w:t>
      </w:r>
      <w:r w:rsidR="00460368">
        <w:t>1</w:t>
      </w:r>
      <w:r w:rsidR="004C1339">
        <w:t>.</w:t>
      </w:r>
      <w:r w:rsidR="00DB7427">
        <w:t xml:space="preserve"> The same result was received using server 2.</w:t>
      </w:r>
    </w:p>
    <w:p w14:paraId="0A29B6CB" w14:textId="655F604A" w:rsidR="009F75C5" w:rsidRDefault="009F75C5" w:rsidP="00AC0458">
      <w:pPr>
        <w:spacing w:line="320" w:lineRule="atLeast"/>
      </w:pPr>
      <w:r w:rsidRPr="009F75C5">
        <w:rPr>
          <w:noProof/>
        </w:rPr>
        <w:drawing>
          <wp:inline distT="0" distB="0" distL="0" distR="0" wp14:anchorId="16FDF66A" wp14:editId="23498237">
            <wp:extent cx="5943600" cy="2183765"/>
            <wp:effectExtent l="0" t="0" r="0" b="0"/>
            <wp:docPr id="779089436" name="Picture 77908943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89436" name="Picture 1" descr="A screen shot of a computer&#10;&#10;Description automatically generated"/>
                    <pic:cNvPicPr/>
                  </pic:nvPicPr>
                  <pic:blipFill>
                    <a:blip r:embed="rId24"/>
                    <a:stretch>
                      <a:fillRect/>
                    </a:stretch>
                  </pic:blipFill>
                  <pic:spPr>
                    <a:xfrm>
                      <a:off x="0" y="0"/>
                      <a:ext cx="5943600" cy="2183765"/>
                    </a:xfrm>
                    <a:prstGeom prst="rect">
                      <a:avLst/>
                    </a:prstGeom>
                  </pic:spPr>
                </pic:pic>
              </a:graphicData>
            </a:graphic>
          </wp:inline>
        </w:drawing>
      </w:r>
    </w:p>
    <w:p w14:paraId="1142EA9C" w14:textId="4E705FF5" w:rsidR="00DB7427" w:rsidRPr="00DB7427" w:rsidRDefault="00964D4C" w:rsidP="00AC0458">
      <w:pPr>
        <w:spacing w:line="320" w:lineRule="atLeast"/>
        <w:rPr>
          <w:i/>
          <w:iCs/>
        </w:rPr>
      </w:pPr>
      <w:r>
        <w:rPr>
          <w:i/>
          <w:iCs/>
        </w:rPr>
        <w:t>Figure 1</w:t>
      </w:r>
      <w:r w:rsidR="00460368">
        <w:rPr>
          <w:i/>
          <w:iCs/>
        </w:rPr>
        <w:t>1</w:t>
      </w:r>
      <w:r>
        <w:rPr>
          <w:i/>
          <w:iCs/>
        </w:rPr>
        <w:t>: Failed zone transfer</w:t>
      </w:r>
    </w:p>
    <w:p w14:paraId="1E02CC65" w14:textId="41E602B7" w:rsidR="00740040" w:rsidRDefault="00D47D03" w:rsidP="00AC0458">
      <w:pPr>
        <w:spacing w:line="320" w:lineRule="atLeast"/>
        <w:rPr>
          <w:b/>
          <w:bCs/>
        </w:rPr>
      </w:pPr>
      <w:proofErr w:type="spellStart"/>
      <w:r>
        <w:rPr>
          <w:b/>
          <w:bCs/>
        </w:rPr>
        <w:t>Gobuster</w:t>
      </w:r>
      <w:proofErr w:type="spellEnd"/>
    </w:p>
    <w:p w14:paraId="7F582E23" w14:textId="69CE9F58" w:rsidR="00D47D03" w:rsidRPr="00D47D03" w:rsidRDefault="00D47D03" w:rsidP="00AC0458">
      <w:pPr>
        <w:spacing w:line="320" w:lineRule="atLeast"/>
      </w:pPr>
      <w:proofErr w:type="spellStart"/>
      <w:r>
        <w:t>Gobuster</w:t>
      </w:r>
      <w:proofErr w:type="spellEnd"/>
      <w:r>
        <w:t xml:space="preserve"> is a </w:t>
      </w:r>
      <w:r w:rsidR="002F41A2">
        <w:t>URL</w:t>
      </w:r>
      <w:r>
        <w:t xml:space="preserve"> directory brute forcing tool, used for </w:t>
      </w:r>
      <w:r w:rsidR="0081553F">
        <w:t xml:space="preserve">discovering </w:t>
      </w:r>
      <w:r w:rsidR="00DB1050">
        <w:t>hidden directories and files on an internet application, and is often used to discover login pages, or configuration files</w:t>
      </w:r>
      <w:r w:rsidR="007920B3">
        <w:t>.</w:t>
      </w:r>
      <w:r w:rsidR="00DB1050">
        <w:t xml:space="preserve"> (geeksforgeeks.org</w:t>
      </w:r>
      <w:r w:rsidR="0025190B">
        <w:t>, 2023</w:t>
      </w:r>
      <w:r w:rsidR="00DB1050">
        <w:t>)</w:t>
      </w:r>
      <w:r w:rsidR="00262877">
        <w:t xml:space="preserve"> </w:t>
      </w:r>
      <w:proofErr w:type="spellStart"/>
      <w:r w:rsidR="00262877">
        <w:t>Gobuster</w:t>
      </w:r>
      <w:proofErr w:type="spellEnd"/>
      <w:r w:rsidR="00262877">
        <w:t xml:space="preserve"> has </w:t>
      </w:r>
      <w:r w:rsidR="000554B7">
        <w:t xml:space="preserve">multiple modes, </w:t>
      </w:r>
      <w:proofErr w:type="spellStart"/>
      <w:r w:rsidR="000554B7">
        <w:t>dir</w:t>
      </w:r>
      <w:proofErr w:type="spellEnd"/>
      <w:r w:rsidR="000554B7">
        <w:t xml:space="preserve"> for directory brute forcing, </w:t>
      </w:r>
      <w:r w:rsidR="00201990">
        <w:t>DNS</w:t>
      </w:r>
      <w:r w:rsidR="000554B7">
        <w:t xml:space="preserve"> for enumerating subdomains, and </w:t>
      </w:r>
      <w:proofErr w:type="spellStart"/>
      <w:r w:rsidR="000554B7">
        <w:t>vhost</w:t>
      </w:r>
      <w:proofErr w:type="spellEnd"/>
      <w:r w:rsidR="000554B7">
        <w:t xml:space="preserve"> for enumerating virtual hosts. </w:t>
      </w:r>
      <w:r w:rsidR="00047577">
        <w:t xml:space="preserve">The Penetration tester </w:t>
      </w:r>
      <w:r w:rsidR="00505AE4">
        <w:t xml:space="preserve">used </w:t>
      </w:r>
      <w:r w:rsidR="00876101">
        <w:t xml:space="preserve">the </w:t>
      </w:r>
      <w:proofErr w:type="spellStart"/>
      <w:r w:rsidR="00876101">
        <w:t>dir</w:t>
      </w:r>
      <w:proofErr w:type="spellEnd"/>
      <w:r w:rsidR="00876101">
        <w:t xml:space="preserve"> option</w:t>
      </w:r>
      <w:r w:rsidR="004E1D47">
        <w:t>, using the syntax shown in figure 1</w:t>
      </w:r>
      <w:r w:rsidR="00460368">
        <w:t>2</w:t>
      </w:r>
      <w:r w:rsidR="004E1D47">
        <w:t xml:space="preserve">, with </w:t>
      </w:r>
      <w:r w:rsidR="000B3F82">
        <w:t xml:space="preserve">-w denoting the path to the wordlist, and -u flag specifying the </w:t>
      </w:r>
      <w:r w:rsidR="00201990">
        <w:t>URL</w:t>
      </w:r>
      <w:r w:rsidR="000B3F82">
        <w:t>.</w:t>
      </w:r>
    </w:p>
    <w:p w14:paraId="7265D248" w14:textId="7187D398" w:rsidR="00352056" w:rsidRDefault="00352056" w:rsidP="00AC0458">
      <w:pPr>
        <w:spacing w:line="320" w:lineRule="atLeast"/>
      </w:pPr>
      <w:r w:rsidRPr="00352056">
        <w:rPr>
          <w:noProof/>
        </w:rPr>
        <w:drawing>
          <wp:inline distT="0" distB="0" distL="0" distR="0" wp14:anchorId="02CD51CD" wp14:editId="19C7E863">
            <wp:extent cx="5121084" cy="289585"/>
            <wp:effectExtent l="0" t="0" r="3810" b="0"/>
            <wp:docPr id="881007553" name="Picture 881007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07553" name=""/>
                    <pic:cNvPicPr/>
                  </pic:nvPicPr>
                  <pic:blipFill>
                    <a:blip r:embed="rId25"/>
                    <a:stretch>
                      <a:fillRect/>
                    </a:stretch>
                  </pic:blipFill>
                  <pic:spPr>
                    <a:xfrm>
                      <a:off x="0" y="0"/>
                      <a:ext cx="5121084" cy="289585"/>
                    </a:xfrm>
                    <a:prstGeom prst="rect">
                      <a:avLst/>
                    </a:prstGeom>
                  </pic:spPr>
                </pic:pic>
              </a:graphicData>
            </a:graphic>
          </wp:inline>
        </w:drawing>
      </w:r>
    </w:p>
    <w:p w14:paraId="77DF9725" w14:textId="44901B47" w:rsidR="00352056" w:rsidRPr="00352056" w:rsidRDefault="00352056" w:rsidP="00AC0458">
      <w:pPr>
        <w:spacing w:line="320" w:lineRule="atLeast"/>
        <w:rPr>
          <w:i/>
          <w:iCs/>
        </w:rPr>
      </w:pPr>
      <w:r>
        <w:rPr>
          <w:i/>
          <w:iCs/>
        </w:rPr>
        <w:lastRenderedPageBreak/>
        <w:t>Figure 1</w:t>
      </w:r>
      <w:r w:rsidR="00460368">
        <w:rPr>
          <w:i/>
          <w:iCs/>
        </w:rPr>
        <w:t>2</w:t>
      </w:r>
      <w:r>
        <w:rPr>
          <w:i/>
          <w:iCs/>
        </w:rPr>
        <w:t xml:space="preserve">: </w:t>
      </w:r>
      <w:proofErr w:type="spellStart"/>
      <w:r>
        <w:rPr>
          <w:i/>
          <w:iCs/>
        </w:rPr>
        <w:t>gobuster</w:t>
      </w:r>
      <w:proofErr w:type="spellEnd"/>
      <w:r>
        <w:rPr>
          <w:i/>
          <w:iCs/>
        </w:rPr>
        <w:t xml:space="preserve"> directory brute forcing syntax</w:t>
      </w:r>
      <w:r w:rsidR="00201990">
        <w:rPr>
          <w:i/>
          <w:iCs/>
        </w:rPr>
        <w:t>.</w:t>
      </w:r>
    </w:p>
    <w:p w14:paraId="71C98F53" w14:textId="472A53BB" w:rsidR="00633249" w:rsidRDefault="00557896" w:rsidP="00AC0458">
      <w:pPr>
        <w:spacing w:line="320" w:lineRule="atLeast"/>
        <w:rPr>
          <w:b/>
          <w:bCs/>
        </w:rPr>
      </w:pPr>
      <w:proofErr w:type="spellStart"/>
      <w:r>
        <w:rPr>
          <w:b/>
          <w:bCs/>
        </w:rPr>
        <w:t>Gobuster</w:t>
      </w:r>
      <w:proofErr w:type="spellEnd"/>
      <w:r>
        <w:rPr>
          <w:b/>
          <w:bCs/>
        </w:rPr>
        <w:t xml:space="preserve"> server 1</w:t>
      </w:r>
    </w:p>
    <w:p w14:paraId="3628D884" w14:textId="46A56BFD" w:rsidR="00045465" w:rsidRDefault="00045465" w:rsidP="00AC0458">
      <w:pPr>
        <w:spacing w:line="320" w:lineRule="atLeast"/>
      </w:pPr>
      <w:r>
        <w:t xml:space="preserve">On server 1, </w:t>
      </w:r>
      <w:r w:rsidR="00843179">
        <w:t xml:space="preserve">an </w:t>
      </w:r>
      <w:proofErr w:type="spellStart"/>
      <w:r w:rsidR="0064621C">
        <w:t>A</w:t>
      </w:r>
      <w:r w:rsidR="00843179">
        <w:t>rgosoft</w:t>
      </w:r>
      <w:proofErr w:type="spellEnd"/>
      <w:r w:rsidR="00843179">
        <w:t xml:space="preserve"> mail server </w:t>
      </w:r>
      <w:r w:rsidR="004A4459">
        <w:t>was runnin</w:t>
      </w:r>
      <w:r w:rsidR="000F0C69">
        <w:t>g</w:t>
      </w:r>
      <w:r w:rsidR="0088736E">
        <w:t xml:space="preserve">. When </w:t>
      </w:r>
      <w:proofErr w:type="spellStart"/>
      <w:r w:rsidR="0088736E">
        <w:t>gobuster</w:t>
      </w:r>
      <w:proofErr w:type="spellEnd"/>
      <w:r w:rsidR="0088736E">
        <w:t xml:space="preserve"> was used on this web server, a multitude of errors arose, </w:t>
      </w:r>
      <w:r w:rsidR="00400FE8">
        <w:t xml:space="preserve">and this was </w:t>
      </w:r>
      <w:r w:rsidR="0064621C">
        <w:t>ultimately</w:t>
      </w:r>
      <w:r w:rsidR="00400FE8">
        <w:t xml:space="preserve"> unsuccessful. </w:t>
      </w:r>
    </w:p>
    <w:p w14:paraId="7C90A740" w14:textId="6A25DBF4" w:rsidR="00400FE8" w:rsidRDefault="00400FE8" w:rsidP="00AC0458">
      <w:pPr>
        <w:spacing w:line="320" w:lineRule="atLeast"/>
      </w:pPr>
      <w:r>
        <w:t xml:space="preserve">On port 90 a log1 </w:t>
      </w:r>
      <w:proofErr w:type="spellStart"/>
      <w:r>
        <w:t>cms</w:t>
      </w:r>
      <w:proofErr w:type="spellEnd"/>
      <w:r>
        <w:t xml:space="preserve"> site was running</w:t>
      </w:r>
      <w:r w:rsidR="00FA7A78">
        <w:t xml:space="preserve">. </w:t>
      </w:r>
      <w:proofErr w:type="spellStart"/>
      <w:r w:rsidR="00FA7A78">
        <w:t>Gobuster</w:t>
      </w:r>
      <w:proofErr w:type="spellEnd"/>
      <w:r w:rsidR="00FA7A78">
        <w:t xml:space="preserve"> was used on this, discovering a readme.txt and a</w:t>
      </w:r>
      <w:r w:rsidR="0064621C">
        <w:t>n</w:t>
      </w:r>
      <w:r w:rsidR="00FA7A78">
        <w:t xml:space="preserve"> admin panel, along with</w:t>
      </w:r>
      <w:r w:rsidR="002A6F82">
        <w:t xml:space="preserve"> </w:t>
      </w:r>
      <w:r w:rsidR="00790E03">
        <w:t xml:space="preserve">a </w:t>
      </w:r>
      <w:proofErr w:type="gramStart"/>
      <w:r w:rsidR="00790E03">
        <w:t>templates</w:t>
      </w:r>
      <w:proofErr w:type="gramEnd"/>
      <w:r w:rsidR="00790E03">
        <w:t xml:space="preserve">, and a lightbox page. See figure </w:t>
      </w:r>
      <w:r w:rsidR="0084075A">
        <w:t>13</w:t>
      </w:r>
      <w:r w:rsidR="00790E03">
        <w:t xml:space="preserve"> for output.</w:t>
      </w:r>
    </w:p>
    <w:p w14:paraId="5193FDF7" w14:textId="365BDA0B" w:rsidR="001E1B84" w:rsidRDefault="001E1B84" w:rsidP="00AC0458">
      <w:pPr>
        <w:spacing w:line="320" w:lineRule="atLeast"/>
      </w:pPr>
      <w:r w:rsidRPr="001E1B84">
        <w:rPr>
          <w:noProof/>
        </w:rPr>
        <w:drawing>
          <wp:inline distT="0" distB="0" distL="0" distR="0" wp14:anchorId="7CC8B3B4" wp14:editId="7998F81C">
            <wp:extent cx="3700800" cy="1674454"/>
            <wp:effectExtent l="0" t="0" r="0" b="0"/>
            <wp:docPr id="1306228398" name="Picture 130622839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28398" name="Picture 1" descr="A screen shot of a computer&#10;&#10;Description automatically generated"/>
                    <pic:cNvPicPr/>
                  </pic:nvPicPr>
                  <pic:blipFill>
                    <a:blip r:embed="rId26"/>
                    <a:stretch>
                      <a:fillRect/>
                    </a:stretch>
                  </pic:blipFill>
                  <pic:spPr>
                    <a:xfrm>
                      <a:off x="0" y="0"/>
                      <a:ext cx="3713533" cy="1680215"/>
                    </a:xfrm>
                    <a:prstGeom prst="rect">
                      <a:avLst/>
                    </a:prstGeom>
                  </pic:spPr>
                </pic:pic>
              </a:graphicData>
            </a:graphic>
          </wp:inline>
        </w:drawing>
      </w:r>
    </w:p>
    <w:p w14:paraId="6E27148D" w14:textId="15BA429F" w:rsidR="001E1B84" w:rsidRDefault="001E1B84" w:rsidP="00AC0458">
      <w:pPr>
        <w:spacing w:line="320" w:lineRule="atLeast"/>
        <w:rPr>
          <w:i/>
          <w:iCs/>
        </w:rPr>
      </w:pPr>
      <w:r>
        <w:rPr>
          <w:i/>
          <w:iCs/>
        </w:rPr>
        <w:t xml:space="preserve">Figure </w:t>
      </w:r>
      <w:r w:rsidR="0084075A">
        <w:rPr>
          <w:i/>
          <w:iCs/>
        </w:rPr>
        <w:t xml:space="preserve">13: </w:t>
      </w:r>
      <w:proofErr w:type="spellStart"/>
      <w:r>
        <w:rPr>
          <w:i/>
          <w:iCs/>
        </w:rPr>
        <w:t>Gobuster</w:t>
      </w:r>
      <w:proofErr w:type="spellEnd"/>
      <w:r>
        <w:rPr>
          <w:i/>
          <w:iCs/>
        </w:rPr>
        <w:t xml:space="preserve"> output</w:t>
      </w:r>
    </w:p>
    <w:p w14:paraId="2860570B" w14:textId="33E61F89" w:rsidR="009235F7" w:rsidRPr="009235F7" w:rsidRDefault="009235F7" w:rsidP="00AC0458">
      <w:pPr>
        <w:spacing w:line="320" w:lineRule="atLeast"/>
      </w:pPr>
      <w:proofErr w:type="spellStart"/>
      <w:r>
        <w:t>Gobuster</w:t>
      </w:r>
      <w:proofErr w:type="spellEnd"/>
      <w:r>
        <w:t xml:space="preserve"> was then used on HFS, which was unsuccessful. </w:t>
      </w:r>
    </w:p>
    <w:p w14:paraId="17BF1EAC" w14:textId="22FAA3C3" w:rsidR="00557896" w:rsidRPr="00557896" w:rsidRDefault="00557896" w:rsidP="00AC0458">
      <w:pPr>
        <w:spacing w:line="320" w:lineRule="atLeast"/>
        <w:rPr>
          <w:b/>
          <w:bCs/>
        </w:rPr>
      </w:pPr>
      <w:proofErr w:type="spellStart"/>
      <w:r>
        <w:rPr>
          <w:b/>
          <w:bCs/>
        </w:rPr>
        <w:t>Gobuster</w:t>
      </w:r>
      <w:proofErr w:type="spellEnd"/>
      <w:r>
        <w:rPr>
          <w:b/>
          <w:bCs/>
        </w:rPr>
        <w:t xml:space="preserve"> server 2</w:t>
      </w:r>
    </w:p>
    <w:p w14:paraId="25FFEAC7" w14:textId="48556B70" w:rsidR="00633249" w:rsidRDefault="00172E6B" w:rsidP="00AC0458">
      <w:pPr>
        <w:spacing w:line="320" w:lineRule="atLeast"/>
      </w:pPr>
      <w:proofErr w:type="spellStart"/>
      <w:r>
        <w:t>Gobuster</w:t>
      </w:r>
      <w:proofErr w:type="spellEnd"/>
      <w:r>
        <w:t xml:space="preserve"> was used on the </w:t>
      </w:r>
      <w:proofErr w:type="spellStart"/>
      <w:r>
        <w:t>BoZon</w:t>
      </w:r>
      <w:proofErr w:type="spellEnd"/>
      <w:r>
        <w:t xml:space="preserve"> web page running on port 90, </w:t>
      </w:r>
      <w:r w:rsidR="007E6317">
        <w:t>and a private page was revealed</w:t>
      </w:r>
      <w:r w:rsidR="00BB315D">
        <w:t>, which</w:t>
      </w:r>
      <w:r w:rsidR="007E6317">
        <w:t xml:space="preserve"> contain</w:t>
      </w:r>
      <w:r w:rsidR="006A31F9">
        <w:t>ed</w:t>
      </w:r>
      <w:r w:rsidR="007E6317">
        <w:t xml:space="preserve"> useful files. </w:t>
      </w:r>
    </w:p>
    <w:p w14:paraId="2658B79A" w14:textId="74ADD2EB" w:rsidR="002540E9" w:rsidRDefault="002540E9" w:rsidP="00AC0458">
      <w:pPr>
        <w:spacing w:line="320" w:lineRule="atLeast"/>
      </w:pPr>
      <w:r>
        <w:t xml:space="preserve">It was again used on HFS to no avail. </w:t>
      </w:r>
    </w:p>
    <w:p w14:paraId="48AAAC77" w14:textId="2734A17E" w:rsidR="00E23961" w:rsidRPr="009235F7" w:rsidRDefault="00A02888" w:rsidP="00E23961">
      <w:pPr>
        <w:pStyle w:val="Heading2"/>
      </w:pPr>
      <w:bookmarkStart w:id="7" w:name="_Toc153806941"/>
      <w:r>
        <w:t>Exploitation</w:t>
      </w:r>
      <w:bookmarkEnd w:id="7"/>
    </w:p>
    <w:p w14:paraId="1285FEF8" w14:textId="59E30DC0" w:rsidR="00DB2DDD" w:rsidRDefault="00E81623" w:rsidP="00AC0458">
      <w:pPr>
        <w:spacing w:line="320" w:lineRule="atLeast"/>
        <w:rPr>
          <w:b/>
          <w:bCs/>
        </w:rPr>
      </w:pPr>
      <w:r>
        <w:rPr>
          <w:b/>
          <w:bCs/>
        </w:rPr>
        <w:t>Exploit identification</w:t>
      </w:r>
      <w:r w:rsidR="00A15AA9">
        <w:rPr>
          <w:b/>
          <w:bCs/>
        </w:rPr>
        <w:t xml:space="preserve"> Server 1</w:t>
      </w:r>
    </w:p>
    <w:p w14:paraId="12B174A1" w14:textId="4C44F354" w:rsidR="00A15AA9" w:rsidRDefault="00A15AA9" w:rsidP="00AC0458">
      <w:pPr>
        <w:spacing w:line="320" w:lineRule="atLeast"/>
      </w:pPr>
      <w:r>
        <w:t xml:space="preserve">Server 1 contains </w:t>
      </w:r>
      <w:r w:rsidR="00525F50">
        <w:t xml:space="preserve">2 webpages, the first of which is an </w:t>
      </w:r>
      <w:proofErr w:type="spellStart"/>
      <w:r w:rsidR="00525F50">
        <w:t>Argosoft</w:t>
      </w:r>
      <w:proofErr w:type="spellEnd"/>
      <w:r w:rsidR="00525F50">
        <w:t xml:space="preserve"> Mail Server</w:t>
      </w:r>
      <w:r w:rsidR="0008138B">
        <w:t>, which allows a user to create and use an account to send mail to other users</w:t>
      </w:r>
      <w:r w:rsidR="00525F50">
        <w:t xml:space="preserve">. </w:t>
      </w:r>
      <w:r w:rsidR="000030EF">
        <w:t xml:space="preserve"> Using </w:t>
      </w:r>
      <w:proofErr w:type="spellStart"/>
      <w:r w:rsidR="000030EF">
        <w:t>searchsploit</w:t>
      </w:r>
      <w:proofErr w:type="spellEnd"/>
      <w:r w:rsidR="000030EF">
        <w:t>, 2 exploits were identified</w:t>
      </w:r>
      <w:r w:rsidR="00352424">
        <w:t>.</w:t>
      </w:r>
      <w:r w:rsidR="000030EF">
        <w:t xml:space="preserve"> </w:t>
      </w:r>
      <w:r w:rsidR="00352424">
        <w:t>O</w:t>
      </w:r>
      <w:r w:rsidR="000030EF">
        <w:t xml:space="preserve">ne was a directory traversal, and the other was an </w:t>
      </w:r>
      <w:r w:rsidR="00B144EC">
        <w:t>authentication</w:t>
      </w:r>
      <w:r w:rsidR="000030EF">
        <w:t xml:space="preserve"> bypass. </w:t>
      </w:r>
      <w:r w:rsidR="003906E3">
        <w:t xml:space="preserve">See Figure </w:t>
      </w:r>
      <w:r w:rsidR="0084075A">
        <w:t>14</w:t>
      </w:r>
      <w:r w:rsidR="003906E3">
        <w:t xml:space="preserve"> for more information. </w:t>
      </w:r>
    </w:p>
    <w:p w14:paraId="030B73E1" w14:textId="699B6F5A" w:rsidR="00D6702D" w:rsidRDefault="00D6702D" w:rsidP="00AC0458">
      <w:pPr>
        <w:spacing w:line="320" w:lineRule="atLeast"/>
      </w:pPr>
      <w:r w:rsidRPr="00D6702D">
        <w:rPr>
          <w:noProof/>
        </w:rPr>
        <w:drawing>
          <wp:inline distT="0" distB="0" distL="0" distR="0" wp14:anchorId="0B0BC629" wp14:editId="48A17011">
            <wp:extent cx="2779200" cy="833042"/>
            <wp:effectExtent l="0" t="0" r="0" b="0"/>
            <wp:docPr id="161188043" name="Picture 16118804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8043" name="Picture 1" descr="A screen shot of a computer&#10;&#10;Description automatically generated"/>
                    <pic:cNvPicPr/>
                  </pic:nvPicPr>
                  <pic:blipFill>
                    <a:blip r:embed="rId27"/>
                    <a:stretch>
                      <a:fillRect/>
                    </a:stretch>
                  </pic:blipFill>
                  <pic:spPr>
                    <a:xfrm>
                      <a:off x="0" y="0"/>
                      <a:ext cx="2795662" cy="837976"/>
                    </a:xfrm>
                    <a:prstGeom prst="rect">
                      <a:avLst/>
                    </a:prstGeom>
                  </pic:spPr>
                </pic:pic>
              </a:graphicData>
            </a:graphic>
          </wp:inline>
        </w:drawing>
      </w:r>
    </w:p>
    <w:p w14:paraId="7FE4017E" w14:textId="4DB00754" w:rsidR="00D6702D" w:rsidRPr="00D6702D" w:rsidRDefault="00D6702D" w:rsidP="00AC0458">
      <w:pPr>
        <w:spacing w:line="320" w:lineRule="atLeast"/>
        <w:rPr>
          <w:i/>
          <w:iCs/>
        </w:rPr>
      </w:pPr>
      <w:r>
        <w:rPr>
          <w:i/>
          <w:iCs/>
        </w:rPr>
        <w:t xml:space="preserve">Figure </w:t>
      </w:r>
      <w:r w:rsidR="0084075A">
        <w:rPr>
          <w:i/>
          <w:iCs/>
        </w:rPr>
        <w:t>14</w:t>
      </w:r>
      <w:r>
        <w:rPr>
          <w:i/>
          <w:iCs/>
        </w:rPr>
        <w:t xml:space="preserve">: </w:t>
      </w:r>
      <w:proofErr w:type="spellStart"/>
      <w:r>
        <w:rPr>
          <w:i/>
          <w:iCs/>
        </w:rPr>
        <w:t>Argosoft</w:t>
      </w:r>
      <w:proofErr w:type="spellEnd"/>
      <w:r>
        <w:rPr>
          <w:i/>
          <w:iCs/>
        </w:rPr>
        <w:t xml:space="preserve"> exploits</w:t>
      </w:r>
    </w:p>
    <w:p w14:paraId="532C09B2" w14:textId="1C42D1A6" w:rsidR="00E23961" w:rsidRDefault="00671FAC" w:rsidP="00AC0458">
      <w:pPr>
        <w:spacing w:line="320" w:lineRule="atLeast"/>
      </w:pPr>
      <w:r>
        <w:lastRenderedPageBreak/>
        <w:t xml:space="preserve">However, </w:t>
      </w:r>
      <w:r w:rsidR="003526A8">
        <w:t>Directory</w:t>
      </w:r>
      <w:r w:rsidR="00213474">
        <w:t xml:space="preserve"> Traversal only affects versions</w:t>
      </w:r>
      <w:r w:rsidR="000F7142">
        <w:t xml:space="preserve"> 1.</w:t>
      </w:r>
      <w:r w:rsidR="0030394C">
        <w:t xml:space="preserve">8.1.5, and the version running is 1.8.2.9, therefore it is not vulnerable. </w:t>
      </w:r>
    </w:p>
    <w:p w14:paraId="497ED460" w14:textId="054927C4" w:rsidR="000E2D2B" w:rsidRDefault="00070E45" w:rsidP="00AC0458">
      <w:pPr>
        <w:spacing w:line="320" w:lineRule="atLeast"/>
      </w:pPr>
      <w:r>
        <w:t>Multiple vulnerabilities were also discovered on</w:t>
      </w:r>
      <w:r w:rsidR="00FF67DA">
        <w:t xml:space="preserve"> Home FTP Server, see figure </w:t>
      </w:r>
      <w:r w:rsidR="0084075A">
        <w:t>15</w:t>
      </w:r>
      <w:r w:rsidR="00FF67DA">
        <w:t xml:space="preserve"> for more information.</w:t>
      </w:r>
    </w:p>
    <w:p w14:paraId="1E7A89D4" w14:textId="553DD408" w:rsidR="00FF67DA" w:rsidRDefault="00FF67DA" w:rsidP="00AC0458">
      <w:pPr>
        <w:spacing w:line="320" w:lineRule="atLeast"/>
      </w:pPr>
      <w:r w:rsidRPr="00FF67DA">
        <w:rPr>
          <w:noProof/>
        </w:rPr>
        <w:drawing>
          <wp:inline distT="0" distB="0" distL="0" distR="0" wp14:anchorId="3FFC19A9" wp14:editId="6DA498EB">
            <wp:extent cx="2566621" cy="1076325"/>
            <wp:effectExtent l="0" t="0" r="0" b="0"/>
            <wp:docPr id="911518660" name="Picture 91151866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18660" name="Picture 1" descr="A computer screen shot of a program&#10;&#10;Description automatically generated"/>
                    <pic:cNvPicPr/>
                  </pic:nvPicPr>
                  <pic:blipFill>
                    <a:blip r:embed="rId28"/>
                    <a:stretch>
                      <a:fillRect/>
                    </a:stretch>
                  </pic:blipFill>
                  <pic:spPr>
                    <a:xfrm>
                      <a:off x="0" y="0"/>
                      <a:ext cx="2571304" cy="1078289"/>
                    </a:xfrm>
                    <a:prstGeom prst="rect">
                      <a:avLst/>
                    </a:prstGeom>
                  </pic:spPr>
                </pic:pic>
              </a:graphicData>
            </a:graphic>
          </wp:inline>
        </w:drawing>
      </w:r>
    </w:p>
    <w:p w14:paraId="7A89A00B" w14:textId="762AE404" w:rsidR="0084075A" w:rsidRPr="00DE09F3" w:rsidRDefault="00DE09F3" w:rsidP="00AC0458">
      <w:pPr>
        <w:spacing w:line="320" w:lineRule="atLeast"/>
        <w:rPr>
          <w:i/>
          <w:iCs/>
        </w:rPr>
      </w:pPr>
      <w:r>
        <w:rPr>
          <w:i/>
          <w:iCs/>
        </w:rPr>
        <w:t>Figure 15: Home FTP vulnerabilities.</w:t>
      </w:r>
    </w:p>
    <w:p w14:paraId="6F96B806" w14:textId="3287B971" w:rsidR="005164E7" w:rsidRDefault="000B248B" w:rsidP="00AC0458">
      <w:pPr>
        <w:spacing w:line="320" w:lineRule="atLeast"/>
      </w:pPr>
      <w:r>
        <w:t xml:space="preserve">On port 90 a </w:t>
      </w:r>
      <w:r w:rsidR="00E929C9">
        <w:t xml:space="preserve">log1 </w:t>
      </w:r>
      <w:proofErr w:type="spellStart"/>
      <w:r w:rsidR="00E929C9">
        <w:t>cms</w:t>
      </w:r>
      <w:proofErr w:type="spellEnd"/>
      <w:r w:rsidR="00E929C9">
        <w:t xml:space="preserve"> webpage was running</w:t>
      </w:r>
      <w:r w:rsidR="0008138B">
        <w:t xml:space="preserve"> which allows users to </w:t>
      </w:r>
      <w:r w:rsidR="00CC3603">
        <w:t xml:space="preserve">view </w:t>
      </w:r>
      <w:r w:rsidR="00A808FB">
        <w:t>a basic web page</w:t>
      </w:r>
      <w:r w:rsidR="004A1F5A">
        <w:t xml:space="preserve">. Upon reading the readme.txt </w:t>
      </w:r>
      <w:r w:rsidR="008955B9">
        <w:t xml:space="preserve">the penetration tester </w:t>
      </w:r>
      <w:r w:rsidR="004A1F5A">
        <w:t xml:space="preserve">discovered </w:t>
      </w:r>
      <w:r w:rsidR="00A7322F">
        <w:t xml:space="preserve">credentials for the admin login, which </w:t>
      </w:r>
      <w:r w:rsidR="00A808FB">
        <w:t>was</w:t>
      </w:r>
      <w:r w:rsidR="00A7322F">
        <w:t xml:space="preserve"> </w:t>
      </w:r>
      <w:r w:rsidR="00C86068">
        <w:t>user log1 and password log1</w:t>
      </w:r>
      <w:r w:rsidR="00A808FB">
        <w:t>.</w:t>
      </w:r>
      <w:r w:rsidR="000704E9">
        <w:t xml:space="preserve"> See Appendix</w:t>
      </w:r>
      <w:r w:rsidR="00A23D7E">
        <w:t xml:space="preserve"> B</w:t>
      </w:r>
      <w:r w:rsidR="000704E9">
        <w:t xml:space="preserve"> for more information</w:t>
      </w:r>
      <w:r w:rsidR="00C86068">
        <w:t xml:space="preserve">. </w:t>
      </w:r>
      <w:r w:rsidR="00972D56">
        <w:t xml:space="preserve">Upon login with the discovered credentials, it was discovered that ajax file manager </w:t>
      </w:r>
      <w:r w:rsidR="00F4759C">
        <w:t xml:space="preserve">was running. </w:t>
      </w:r>
      <w:r w:rsidR="00972D56">
        <w:t xml:space="preserve"> </w:t>
      </w:r>
      <w:r w:rsidR="000704E9">
        <w:t>M</w:t>
      </w:r>
      <w:r w:rsidR="00921746">
        <w:t>ultiple exploits were identified for this web page</w:t>
      </w:r>
      <w:r w:rsidR="00587C23">
        <w:t xml:space="preserve">, including a </w:t>
      </w:r>
      <w:r w:rsidR="00DE09F3">
        <w:t>PHP</w:t>
      </w:r>
      <w:r w:rsidR="00587C23">
        <w:t xml:space="preserve"> </w:t>
      </w:r>
      <w:r w:rsidR="00A76C68">
        <w:t xml:space="preserve">code injection, and a create folder vulnerability. See figure </w:t>
      </w:r>
      <w:r w:rsidR="00DE09F3">
        <w:t>16</w:t>
      </w:r>
      <w:r w:rsidR="00A76C68">
        <w:t xml:space="preserve"> for all vulnerabilities:</w:t>
      </w:r>
    </w:p>
    <w:p w14:paraId="7C35C2B3" w14:textId="1B116C61" w:rsidR="000B248B" w:rsidRDefault="005164E7" w:rsidP="00AC0458">
      <w:pPr>
        <w:spacing w:line="320" w:lineRule="atLeast"/>
      </w:pPr>
      <w:r w:rsidRPr="005164E7">
        <w:rPr>
          <w:noProof/>
        </w:rPr>
        <w:drawing>
          <wp:inline distT="0" distB="0" distL="0" distR="0" wp14:anchorId="06778455" wp14:editId="1556E1E5">
            <wp:extent cx="2840609" cy="705600"/>
            <wp:effectExtent l="0" t="0" r="0" b="0"/>
            <wp:docPr id="615243640" name="Picture 61524364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43640" name="Picture 1" descr="A screen shot of a computer&#10;&#10;Description automatically generated"/>
                    <pic:cNvPicPr/>
                  </pic:nvPicPr>
                  <pic:blipFill>
                    <a:blip r:embed="rId29"/>
                    <a:stretch>
                      <a:fillRect/>
                    </a:stretch>
                  </pic:blipFill>
                  <pic:spPr>
                    <a:xfrm>
                      <a:off x="0" y="0"/>
                      <a:ext cx="2869765" cy="712842"/>
                    </a:xfrm>
                    <a:prstGeom prst="rect">
                      <a:avLst/>
                    </a:prstGeom>
                  </pic:spPr>
                </pic:pic>
              </a:graphicData>
            </a:graphic>
          </wp:inline>
        </w:drawing>
      </w:r>
      <w:r w:rsidR="00A76C68">
        <w:t xml:space="preserve"> </w:t>
      </w:r>
    </w:p>
    <w:p w14:paraId="3957981B" w14:textId="4A5B92EA" w:rsidR="005164E7" w:rsidRDefault="000F632F" w:rsidP="00AC0458">
      <w:pPr>
        <w:spacing w:line="320" w:lineRule="atLeast"/>
        <w:rPr>
          <w:i/>
          <w:iCs/>
        </w:rPr>
      </w:pPr>
      <w:r>
        <w:rPr>
          <w:i/>
          <w:iCs/>
        </w:rPr>
        <w:t xml:space="preserve">Figure </w:t>
      </w:r>
      <w:r w:rsidR="00DE09F3">
        <w:rPr>
          <w:i/>
          <w:iCs/>
        </w:rPr>
        <w:t>16</w:t>
      </w:r>
      <w:r>
        <w:rPr>
          <w:i/>
          <w:iCs/>
        </w:rPr>
        <w:t xml:space="preserve">: log1 </w:t>
      </w:r>
      <w:proofErr w:type="spellStart"/>
      <w:r>
        <w:rPr>
          <w:i/>
          <w:iCs/>
        </w:rPr>
        <w:t>cms</w:t>
      </w:r>
      <w:proofErr w:type="spellEnd"/>
      <w:r>
        <w:rPr>
          <w:i/>
          <w:iCs/>
        </w:rPr>
        <w:t xml:space="preserve"> exploits</w:t>
      </w:r>
    </w:p>
    <w:p w14:paraId="31B67C78" w14:textId="7258C9F3" w:rsidR="00EF596E" w:rsidRDefault="007B7B13" w:rsidP="00AC0458">
      <w:pPr>
        <w:spacing w:line="320" w:lineRule="atLeast"/>
      </w:pPr>
      <w:r>
        <w:t xml:space="preserve">On port 2033, a </w:t>
      </w:r>
      <w:proofErr w:type="spellStart"/>
      <w:r>
        <w:t>HttpFileServer</w:t>
      </w:r>
      <w:proofErr w:type="spellEnd"/>
      <w:r>
        <w:t xml:space="preserve"> </w:t>
      </w:r>
      <w:r w:rsidR="00EB2736">
        <w:t>was</w:t>
      </w:r>
      <w:r>
        <w:t xml:space="preserve"> running, </w:t>
      </w:r>
      <w:r w:rsidR="00F32E09">
        <w:t xml:space="preserve">created by </w:t>
      </w:r>
      <w:proofErr w:type="spellStart"/>
      <w:r w:rsidR="00BC5470">
        <w:t>R</w:t>
      </w:r>
      <w:r w:rsidR="00F32E09">
        <w:t>ejetto</w:t>
      </w:r>
      <w:proofErr w:type="spellEnd"/>
      <w:r w:rsidR="001A0E15">
        <w:t xml:space="preserve">. It allows a </w:t>
      </w:r>
      <w:r w:rsidR="0008138B">
        <w:t>user to login, and upload files. B</w:t>
      </w:r>
      <w:r w:rsidR="00F32E09">
        <w:t xml:space="preserve">y searching for </w:t>
      </w:r>
      <w:proofErr w:type="spellStart"/>
      <w:r w:rsidR="00BC5470">
        <w:t>R</w:t>
      </w:r>
      <w:r w:rsidR="00F32E09">
        <w:t>ejetto</w:t>
      </w:r>
      <w:proofErr w:type="spellEnd"/>
      <w:r w:rsidR="00F32E09">
        <w:t xml:space="preserve"> </w:t>
      </w:r>
      <w:r w:rsidR="00EB2736">
        <w:t xml:space="preserve">on </w:t>
      </w:r>
      <w:proofErr w:type="spellStart"/>
      <w:r w:rsidR="00EB2736">
        <w:t>searchsploit</w:t>
      </w:r>
      <w:proofErr w:type="spellEnd"/>
      <w:r w:rsidR="00EB2736">
        <w:t xml:space="preserve"> </w:t>
      </w:r>
      <w:r w:rsidR="00F32E09">
        <w:t xml:space="preserve">many </w:t>
      </w:r>
      <w:r w:rsidR="002B76B7">
        <w:t xml:space="preserve">vulnerabilities were discovered. See figure </w:t>
      </w:r>
      <w:r w:rsidR="00A8135B">
        <w:t>14 for a list</w:t>
      </w:r>
      <w:r w:rsidR="00D61F46">
        <w:t>.</w:t>
      </w:r>
    </w:p>
    <w:p w14:paraId="7BC26DC9" w14:textId="31DBD990" w:rsidR="00B57F98" w:rsidRDefault="00597758" w:rsidP="00AC0458">
      <w:pPr>
        <w:spacing w:line="320" w:lineRule="atLeast"/>
      </w:pPr>
      <w:r w:rsidRPr="00597758">
        <w:rPr>
          <w:noProof/>
        </w:rPr>
        <w:drawing>
          <wp:inline distT="0" distB="0" distL="0" distR="0" wp14:anchorId="5A3646E6" wp14:editId="5B0BFFD5">
            <wp:extent cx="2840355" cy="956945"/>
            <wp:effectExtent l="0" t="0" r="0" b="0"/>
            <wp:docPr id="80215620" name="Picture 802156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5620" name="Picture 1" descr="A screenshot of a computer program&#10;&#10;Description automatically generated"/>
                    <pic:cNvPicPr/>
                  </pic:nvPicPr>
                  <pic:blipFill>
                    <a:blip r:embed="rId30"/>
                    <a:stretch>
                      <a:fillRect/>
                    </a:stretch>
                  </pic:blipFill>
                  <pic:spPr>
                    <a:xfrm>
                      <a:off x="0" y="0"/>
                      <a:ext cx="2879386" cy="970095"/>
                    </a:xfrm>
                    <a:prstGeom prst="rect">
                      <a:avLst/>
                    </a:prstGeom>
                  </pic:spPr>
                </pic:pic>
              </a:graphicData>
            </a:graphic>
          </wp:inline>
        </w:drawing>
      </w:r>
    </w:p>
    <w:p w14:paraId="63E0D43A" w14:textId="7D19A5CA" w:rsidR="00F0673F" w:rsidRPr="00F0673F" w:rsidRDefault="000204A5" w:rsidP="00AC0458">
      <w:pPr>
        <w:spacing w:line="320" w:lineRule="atLeast"/>
        <w:rPr>
          <w:i/>
          <w:iCs/>
        </w:rPr>
      </w:pPr>
      <w:r>
        <w:rPr>
          <w:i/>
          <w:iCs/>
        </w:rPr>
        <w:t xml:space="preserve">Figure </w:t>
      </w:r>
      <w:r w:rsidR="00DE09F3">
        <w:rPr>
          <w:i/>
          <w:iCs/>
        </w:rPr>
        <w:t>17</w:t>
      </w:r>
      <w:r>
        <w:rPr>
          <w:i/>
          <w:iCs/>
        </w:rPr>
        <w:t>: HFS exploits</w:t>
      </w:r>
    </w:p>
    <w:p w14:paraId="71499AD8" w14:textId="77777777" w:rsidR="001D7C1B" w:rsidRDefault="001D7C1B" w:rsidP="00AC0458">
      <w:pPr>
        <w:spacing w:line="320" w:lineRule="atLeast"/>
        <w:rPr>
          <w:b/>
          <w:bCs/>
        </w:rPr>
      </w:pPr>
    </w:p>
    <w:p w14:paraId="4C045E99" w14:textId="77C5909C" w:rsidR="00220856" w:rsidRDefault="0082228A" w:rsidP="00AC0458">
      <w:pPr>
        <w:spacing w:line="320" w:lineRule="atLeast"/>
        <w:rPr>
          <w:b/>
          <w:bCs/>
        </w:rPr>
      </w:pPr>
      <w:r>
        <w:rPr>
          <w:b/>
          <w:bCs/>
        </w:rPr>
        <w:t>Exploit identification Server 2</w:t>
      </w:r>
    </w:p>
    <w:p w14:paraId="4795091C" w14:textId="11C295CE" w:rsidR="0082228A" w:rsidRDefault="001D50BC" w:rsidP="00AC0458">
      <w:pPr>
        <w:spacing w:line="320" w:lineRule="atLeast"/>
      </w:pPr>
      <w:r>
        <w:t xml:space="preserve">Port </w:t>
      </w:r>
      <w:r w:rsidR="00203422">
        <w:t>90 ha</w:t>
      </w:r>
      <w:r w:rsidR="00037168">
        <w:t>d</w:t>
      </w:r>
      <w:r w:rsidR="00203422">
        <w:t xml:space="preserve"> a </w:t>
      </w:r>
      <w:proofErr w:type="spellStart"/>
      <w:r w:rsidR="009C25B5">
        <w:t>BoZon</w:t>
      </w:r>
      <w:proofErr w:type="spellEnd"/>
      <w:r w:rsidR="009C25B5">
        <w:t xml:space="preserve"> file upload webpage running, which allow</w:t>
      </w:r>
      <w:r w:rsidR="00037168">
        <w:t>ed</w:t>
      </w:r>
      <w:r w:rsidR="009C25B5">
        <w:t xml:space="preserve"> the </w:t>
      </w:r>
      <w:r w:rsidR="00037168">
        <w:t>penetration tester</w:t>
      </w:r>
      <w:r w:rsidR="009C25B5">
        <w:t xml:space="preserve"> to create an account, and upload files. </w:t>
      </w:r>
      <w:r w:rsidR="00845B32">
        <w:t>This ha</w:t>
      </w:r>
      <w:r w:rsidR="00037168">
        <w:t>d</w:t>
      </w:r>
      <w:r w:rsidR="00845B32">
        <w:t xml:space="preserve"> one Remote code execution vulnerability, which allows users to execute commands or create a new account. </w:t>
      </w:r>
    </w:p>
    <w:p w14:paraId="1BFCD476" w14:textId="3558FC0F" w:rsidR="00890953" w:rsidRDefault="00890953" w:rsidP="00AC0458">
      <w:pPr>
        <w:spacing w:line="320" w:lineRule="atLeast"/>
      </w:pPr>
      <w:r>
        <w:t xml:space="preserve">Server 2 has HFS running on </w:t>
      </w:r>
      <w:r w:rsidR="000D1D8E">
        <w:t>port 2025</w:t>
      </w:r>
      <w:r w:rsidR="00151E5B">
        <w:t>. See previous figure 14 for vulnerabilities.</w:t>
      </w:r>
    </w:p>
    <w:p w14:paraId="628B10D6" w14:textId="77777777" w:rsidR="001D7C1B" w:rsidRDefault="001D7C1B" w:rsidP="00AC0458">
      <w:pPr>
        <w:spacing w:line="320" w:lineRule="atLeast"/>
        <w:rPr>
          <w:b/>
          <w:bCs/>
        </w:rPr>
      </w:pPr>
    </w:p>
    <w:p w14:paraId="0F4158F1" w14:textId="2FC63925" w:rsidR="00DB2DDD" w:rsidRDefault="00DB2DDD" w:rsidP="00AC0458">
      <w:pPr>
        <w:spacing w:line="320" w:lineRule="atLeast"/>
        <w:rPr>
          <w:b/>
          <w:bCs/>
        </w:rPr>
      </w:pPr>
      <w:r>
        <w:rPr>
          <w:b/>
          <w:bCs/>
        </w:rPr>
        <w:lastRenderedPageBreak/>
        <w:t>Home FTP Server</w:t>
      </w:r>
    </w:p>
    <w:p w14:paraId="3A8D75B6" w14:textId="6EA23DA8" w:rsidR="00646E1B" w:rsidRDefault="00646E1B" w:rsidP="00AC0458">
      <w:pPr>
        <w:spacing w:line="320" w:lineRule="atLeast"/>
      </w:pPr>
      <w:r>
        <w:t>Multiple vulnerabilities were also discovered in the Home FTP Server, and a directory traversal vulnerability was successfully utilized, by appending a</w:t>
      </w:r>
      <w:proofErr w:type="gramStart"/>
      <w:r>
        <w:t xml:space="preserve"> </w:t>
      </w:r>
      <w:r w:rsidR="00E278FC">
        <w:t>..</w:t>
      </w:r>
      <w:proofErr w:type="gramEnd"/>
      <w:r w:rsidR="00E278FC">
        <w:t xml:space="preserve">/ to the </w:t>
      </w:r>
      <w:r w:rsidR="00BC1952">
        <w:t>ls command, allow</w:t>
      </w:r>
      <w:r w:rsidR="001435C0">
        <w:t>ed</w:t>
      </w:r>
      <w:r w:rsidR="00BC1952">
        <w:t xml:space="preserve"> directory traversal by the </w:t>
      </w:r>
      <w:r w:rsidR="00EF298E">
        <w:t>p</w:t>
      </w:r>
      <w:r w:rsidR="00BC1952">
        <w:t xml:space="preserve">enetration tester. </w:t>
      </w:r>
      <w:r w:rsidR="00EF298E">
        <w:t xml:space="preserve">This FTP server also allowed anonymous login, </w:t>
      </w:r>
      <w:r w:rsidR="009E17D5">
        <w:t>meaning anyone could access anything on the filesystem.</w:t>
      </w:r>
      <w:r w:rsidR="00BC1952">
        <w:t xml:space="preserve"> </w:t>
      </w:r>
      <w:r w:rsidR="009F4583">
        <w:t>This vulnerability was used to successfully get a file titled Ha</w:t>
      </w:r>
      <w:r w:rsidR="0057293B">
        <w:t>l</w:t>
      </w:r>
      <w:r w:rsidR="009F4583">
        <w:t>loween-History.pdf fro</w:t>
      </w:r>
      <w:r w:rsidR="00BC11B2">
        <w:t xml:space="preserve">m HR shares in directory titled Derek. See Figure </w:t>
      </w:r>
      <w:r w:rsidR="00DE09F3">
        <w:t>18</w:t>
      </w:r>
      <w:r w:rsidR="00CD7347">
        <w:t xml:space="preserve"> for syntax.</w:t>
      </w:r>
    </w:p>
    <w:p w14:paraId="3AB9F563" w14:textId="578743A7" w:rsidR="00BC11B2" w:rsidRPr="00646E1B" w:rsidRDefault="002C0A9A" w:rsidP="00AC0458">
      <w:pPr>
        <w:spacing w:line="320" w:lineRule="atLeast"/>
      </w:pPr>
      <w:r w:rsidRPr="002C0A9A">
        <w:rPr>
          <w:noProof/>
        </w:rPr>
        <w:drawing>
          <wp:inline distT="0" distB="0" distL="0" distR="0" wp14:anchorId="7B3B4AE9" wp14:editId="1DFF666A">
            <wp:extent cx="4152900" cy="720990"/>
            <wp:effectExtent l="0" t="0" r="0" b="0"/>
            <wp:docPr id="206018789" name="Picture 20601878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8789" name="Picture 1" descr="A black screen with white text&#10;&#10;Description automatically generated"/>
                    <pic:cNvPicPr/>
                  </pic:nvPicPr>
                  <pic:blipFill>
                    <a:blip r:embed="rId31"/>
                    <a:stretch>
                      <a:fillRect/>
                    </a:stretch>
                  </pic:blipFill>
                  <pic:spPr>
                    <a:xfrm>
                      <a:off x="0" y="0"/>
                      <a:ext cx="4177487" cy="725259"/>
                    </a:xfrm>
                    <a:prstGeom prst="rect">
                      <a:avLst/>
                    </a:prstGeom>
                  </pic:spPr>
                </pic:pic>
              </a:graphicData>
            </a:graphic>
          </wp:inline>
        </w:drawing>
      </w:r>
    </w:p>
    <w:p w14:paraId="33FCFB18" w14:textId="40603023" w:rsidR="00DE09F3" w:rsidRPr="00DE09F3" w:rsidRDefault="00DE09F3" w:rsidP="00AC0458">
      <w:pPr>
        <w:spacing w:line="320" w:lineRule="atLeast"/>
        <w:rPr>
          <w:i/>
          <w:iCs/>
        </w:rPr>
      </w:pPr>
      <w:r>
        <w:rPr>
          <w:i/>
          <w:iCs/>
        </w:rPr>
        <w:t xml:space="preserve">Figure 18: FTP </w:t>
      </w:r>
      <w:r w:rsidR="00CF4EF2">
        <w:rPr>
          <w:i/>
          <w:iCs/>
        </w:rPr>
        <w:t xml:space="preserve">gets </w:t>
      </w:r>
      <w:r w:rsidR="006D750D">
        <w:rPr>
          <w:i/>
          <w:iCs/>
        </w:rPr>
        <w:t>Halloween-History.pdf.</w:t>
      </w:r>
    </w:p>
    <w:p w14:paraId="7F708EA8" w14:textId="718FE282" w:rsidR="00F0673F" w:rsidRDefault="00C93842" w:rsidP="00F0673F">
      <w:pPr>
        <w:spacing w:line="320" w:lineRule="atLeast"/>
      </w:pPr>
      <w:r>
        <w:t xml:space="preserve">This technique was also used to access the Administrators </w:t>
      </w:r>
      <w:r w:rsidR="00FD775A">
        <w:t xml:space="preserve">directory as shown in figure </w:t>
      </w:r>
      <w:r w:rsidR="00CF4EF2">
        <w:t>19.</w:t>
      </w:r>
    </w:p>
    <w:p w14:paraId="0767930F" w14:textId="5D6EBC8A" w:rsidR="000037DB" w:rsidRPr="00C93842" w:rsidRDefault="000037DB" w:rsidP="00F0673F">
      <w:pPr>
        <w:spacing w:line="320" w:lineRule="atLeast"/>
      </w:pPr>
      <w:r w:rsidRPr="000037DB">
        <w:rPr>
          <w:noProof/>
        </w:rPr>
        <w:drawing>
          <wp:inline distT="0" distB="0" distL="0" distR="0" wp14:anchorId="7C43E3C7" wp14:editId="33409D8F">
            <wp:extent cx="2667000" cy="1996320"/>
            <wp:effectExtent l="0" t="0" r="0" b="0"/>
            <wp:docPr id="551300581" name="Picture 5513005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00581" name="Picture 1" descr="A screenshot of a computer&#10;&#10;Description automatically generated"/>
                    <pic:cNvPicPr/>
                  </pic:nvPicPr>
                  <pic:blipFill>
                    <a:blip r:embed="rId32"/>
                    <a:stretch>
                      <a:fillRect/>
                    </a:stretch>
                  </pic:blipFill>
                  <pic:spPr>
                    <a:xfrm>
                      <a:off x="0" y="0"/>
                      <a:ext cx="2687726" cy="2011834"/>
                    </a:xfrm>
                    <a:prstGeom prst="rect">
                      <a:avLst/>
                    </a:prstGeom>
                  </pic:spPr>
                </pic:pic>
              </a:graphicData>
            </a:graphic>
          </wp:inline>
        </w:drawing>
      </w:r>
    </w:p>
    <w:p w14:paraId="4144B219" w14:textId="45238B1A" w:rsidR="006D750D" w:rsidRPr="006D750D" w:rsidRDefault="006D750D" w:rsidP="00F0673F">
      <w:pPr>
        <w:spacing w:line="320" w:lineRule="atLeast"/>
        <w:rPr>
          <w:i/>
          <w:iCs/>
        </w:rPr>
      </w:pPr>
      <w:r>
        <w:rPr>
          <w:i/>
          <w:iCs/>
        </w:rPr>
        <w:t>Figure 19: lists Administrator user.</w:t>
      </w:r>
    </w:p>
    <w:p w14:paraId="44E46446" w14:textId="77777777" w:rsidR="008B4394" w:rsidRDefault="008B4394" w:rsidP="00F0673F">
      <w:pPr>
        <w:spacing w:line="320" w:lineRule="atLeast"/>
        <w:rPr>
          <w:b/>
          <w:bCs/>
        </w:rPr>
      </w:pPr>
    </w:p>
    <w:p w14:paraId="773DAEF0" w14:textId="573FC7E4" w:rsidR="00F0673F" w:rsidRPr="005C11E9" w:rsidRDefault="00F0673F" w:rsidP="00F0673F">
      <w:pPr>
        <w:spacing w:line="320" w:lineRule="atLeast"/>
        <w:rPr>
          <w:b/>
          <w:bCs/>
        </w:rPr>
      </w:pPr>
      <w:proofErr w:type="spellStart"/>
      <w:r w:rsidRPr="005C11E9">
        <w:rPr>
          <w:b/>
          <w:bCs/>
        </w:rPr>
        <w:t>KrbRelayUp</w:t>
      </w:r>
      <w:proofErr w:type="spellEnd"/>
    </w:p>
    <w:p w14:paraId="146D3602" w14:textId="0ECA56A1" w:rsidR="00F0673F" w:rsidRDefault="00F0673F" w:rsidP="00F0673F">
      <w:pPr>
        <w:spacing w:line="320" w:lineRule="atLeast"/>
      </w:pPr>
      <w:proofErr w:type="spellStart"/>
      <w:r>
        <w:t>KrbRelayUp</w:t>
      </w:r>
      <w:proofErr w:type="spellEnd"/>
      <w:r>
        <w:t xml:space="preserve"> is a universal no fix privilege escalation vulnerability that requires </w:t>
      </w:r>
      <w:r w:rsidR="006D750D">
        <w:t>LDAP</w:t>
      </w:r>
      <w:r>
        <w:t xml:space="preserve"> signing to be off, and optionally the permissions to add new computers to an Active directory (github.com/Dec0ne, 2022</w:t>
      </w:r>
      <w:r w:rsidR="003460DB">
        <w:t>)</w:t>
      </w:r>
      <w:r>
        <w:t xml:space="preserve">. This was downloaded and compiled using Visual Studio 2022. The build command was then used to turn it into an executable, and ftp with the test account was used to upload the file to Server 1. </w:t>
      </w:r>
      <w:r w:rsidR="00385911">
        <w:t>It was also found that evil-</w:t>
      </w:r>
      <w:proofErr w:type="spellStart"/>
      <w:r w:rsidR="00385911">
        <w:t>Winrm</w:t>
      </w:r>
      <w:proofErr w:type="spellEnd"/>
      <w:r w:rsidR="00385911">
        <w:t xml:space="preserve"> could be used to put files </w:t>
      </w:r>
      <w:r w:rsidR="001A25CE">
        <w:t xml:space="preserve">into any directory that the </w:t>
      </w:r>
      <w:r w:rsidR="00EF298E">
        <w:t>p</w:t>
      </w:r>
      <w:r w:rsidR="001A25CE">
        <w:t>enetration</w:t>
      </w:r>
      <w:r w:rsidR="00EF298E">
        <w:t xml:space="preserve"> tester</w:t>
      </w:r>
      <w:r w:rsidR="001A25CE">
        <w:t xml:space="preserve"> had permission to access. </w:t>
      </w:r>
      <w:r>
        <w:t xml:space="preserve">See figure </w:t>
      </w:r>
      <w:r w:rsidR="006D750D">
        <w:t>20</w:t>
      </w:r>
      <w:r>
        <w:t xml:space="preserve"> for more information</w:t>
      </w:r>
      <w:r w:rsidR="001A25CE">
        <w:t xml:space="preserve"> on ftp upload</w:t>
      </w:r>
      <w:r>
        <w:t>.</w:t>
      </w:r>
    </w:p>
    <w:p w14:paraId="3CBDB847" w14:textId="77777777" w:rsidR="00F0673F" w:rsidRDefault="00F0673F" w:rsidP="00F0673F">
      <w:pPr>
        <w:spacing w:line="320" w:lineRule="atLeast"/>
      </w:pPr>
      <w:r w:rsidRPr="00A53376">
        <w:rPr>
          <w:noProof/>
        </w:rPr>
        <w:lastRenderedPageBreak/>
        <w:drawing>
          <wp:inline distT="0" distB="0" distL="0" distR="0" wp14:anchorId="790619A6" wp14:editId="7A12F92D">
            <wp:extent cx="2583640" cy="2354400"/>
            <wp:effectExtent l="0" t="0" r="0" b="0"/>
            <wp:docPr id="1755409355" name="Picture 1755409355"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09355" name="Picture 1" descr="A computer screen shot of a black screen&#10;&#10;Description automatically generated"/>
                    <pic:cNvPicPr/>
                  </pic:nvPicPr>
                  <pic:blipFill>
                    <a:blip r:embed="rId33"/>
                    <a:stretch>
                      <a:fillRect/>
                    </a:stretch>
                  </pic:blipFill>
                  <pic:spPr>
                    <a:xfrm>
                      <a:off x="0" y="0"/>
                      <a:ext cx="2609750" cy="2378194"/>
                    </a:xfrm>
                    <a:prstGeom prst="rect">
                      <a:avLst/>
                    </a:prstGeom>
                  </pic:spPr>
                </pic:pic>
              </a:graphicData>
            </a:graphic>
          </wp:inline>
        </w:drawing>
      </w:r>
    </w:p>
    <w:p w14:paraId="614034FD" w14:textId="3A4C0244" w:rsidR="00F0673F" w:rsidRDefault="00F0673F" w:rsidP="00F0673F">
      <w:pPr>
        <w:spacing w:line="320" w:lineRule="atLeast"/>
        <w:rPr>
          <w:i/>
          <w:iCs/>
        </w:rPr>
      </w:pPr>
      <w:r>
        <w:rPr>
          <w:i/>
          <w:iCs/>
        </w:rPr>
        <w:t xml:space="preserve">Figure </w:t>
      </w:r>
      <w:r w:rsidR="006D750D">
        <w:rPr>
          <w:i/>
          <w:iCs/>
        </w:rPr>
        <w:t>20</w:t>
      </w:r>
      <w:r>
        <w:rPr>
          <w:i/>
          <w:iCs/>
        </w:rPr>
        <w:t xml:space="preserve">: uploading </w:t>
      </w:r>
      <w:proofErr w:type="spellStart"/>
      <w:r>
        <w:rPr>
          <w:i/>
          <w:iCs/>
        </w:rPr>
        <w:t>KrbRelayUp</w:t>
      </w:r>
      <w:proofErr w:type="spellEnd"/>
      <w:r>
        <w:rPr>
          <w:i/>
          <w:iCs/>
        </w:rPr>
        <w:t xml:space="preserve"> via ftp</w:t>
      </w:r>
      <w:r w:rsidR="006D750D">
        <w:rPr>
          <w:i/>
          <w:iCs/>
        </w:rPr>
        <w:t>.</w:t>
      </w:r>
    </w:p>
    <w:p w14:paraId="15D714AA" w14:textId="68127D80" w:rsidR="00F0673F" w:rsidRDefault="00F0673F" w:rsidP="00F0673F">
      <w:pPr>
        <w:spacing w:line="320" w:lineRule="atLeast"/>
      </w:pPr>
      <w:r>
        <w:t>The penetration tester then logged into Server1 us</w:t>
      </w:r>
      <w:r w:rsidR="005D611F">
        <w:t>ing</w:t>
      </w:r>
      <w:r>
        <w:t xml:space="preserve"> the test account </w:t>
      </w:r>
      <w:r w:rsidR="005D611F">
        <w:t>on</w:t>
      </w:r>
      <w:r>
        <w:t xml:space="preserve"> SSH, and then</w:t>
      </w:r>
      <w:r w:rsidR="00744121">
        <w:t xml:space="preserve"> attempted to execute </w:t>
      </w:r>
      <w:proofErr w:type="spellStart"/>
      <w:r w:rsidR="00744121">
        <w:t>KrbRelayUp</w:t>
      </w:r>
      <w:proofErr w:type="spellEnd"/>
      <w:r w:rsidR="00744121">
        <w:t xml:space="preserve"> to add a new </w:t>
      </w:r>
      <w:r w:rsidR="00E31ACE">
        <w:t xml:space="preserve">computer with elevated privileges onto the network. </w:t>
      </w:r>
      <w:r>
        <w:t xml:space="preserve"> </w:t>
      </w:r>
      <w:r w:rsidR="00D319DC">
        <w:t xml:space="preserve">However, every attempt was met with errors, </w:t>
      </w:r>
      <w:r w:rsidR="00291723">
        <w:t xml:space="preserve">as the Penetration tester did not have </w:t>
      </w:r>
      <w:proofErr w:type="gramStart"/>
      <w:r w:rsidR="00291723">
        <w:t>required</w:t>
      </w:r>
      <w:proofErr w:type="gramEnd"/>
      <w:r w:rsidR="00291723">
        <w:t xml:space="preserve"> permissions to run specific processes. </w:t>
      </w:r>
      <w:r w:rsidR="008E39FB">
        <w:t xml:space="preserve">See figure </w:t>
      </w:r>
      <w:r w:rsidR="006D750D">
        <w:t>21</w:t>
      </w:r>
      <w:r w:rsidR="008E39FB">
        <w:t xml:space="preserve"> for exact syntax and error messages.</w:t>
      </w:r>
    </w:p>
    <w:p w14:paraId="4D180745" w14:textId="7A74175F" w:rsidR="00EA4A17" w:rsidRDefault="009D4FD6" w:rsidP="00F0673F">
      <w:pPr>
        <w:spacing w:line="320" w:lineRule="atLeast"/>
      </w:pPr>
      <w:r w:rsidRPr="009D4FD6">
        <w:rPr>
          <w:noProof/>
        </w:rPr>
        <w:drawing>
          <wp:inline distT="0" distB="0" distL="0" distR="0" wp14:anchorId="52B19ADC" wp14:editId="62264F67">
            <wp:extent cx="5940848" cy="1252220"/>
            <wp:effectExtent l="0" t="0" r="0" b="0"/>
            <wp:docPr id="1421099844" name="Picture 142109984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99844" name="Picture 1" descr="A black screen with white text&#10;&#10;Description automatically generated"/>
                    <pic:cNvPicPr/>
                  </pic:nvPicPr>
                  <pic:blipFill>
                    <a:blip r:embed="rId34"/>
                    <a:stretch>
                      <a:fillRect/>
                    </a:stretch>
                  </pic:blipFill>
                  <pic:spPr>
                    <a:xfrm>
                      <a:off x="0" y="0"/>
                      <a:ext cx="6012196" cy="1267259"/>
                    </a:xfrm>
                    <a:prstGeom prst="rect">
                      <a:avLst/>
                    </a:prstGeom>
                  </pic:spPr>
                </pic:pic>
              </a:graphicData>
            </a:graphic>
          </wp:inline>
        </w:drawing>
      </w:r>
    </w:p>
    <w:p w14:paraId="39AA608E" w14:textId="0DBB5AF2" w:rsidR="00EA4A17" w:rsidRDefault="00EA4A17" w:rsidP="00F0673F">
      <w:pPr>
        <w:spacing w:line="320" w:lineRule="atLeast"/>
        <w:rPr>
          <w:i/>
          <w:iCs/>
        </w:rPr>
      </w:pPr>
      <w:r>
        <w:rPr>
          <w:i/>
          <w:iCs/>
        </w:rPr>
        <w:t xml:space="preserve">Figure </w:t>
      </w:r>
      <w:r w:rsidR="006D750D">
        <w:rPr>
          <w:i/>
          <w:iCs/>
        </w:rPr>
        <w:t>21</w:t>
      </w:r>
      <w:r w:rsidR="00254D9C">
        <w:rPr>
          <w:i/>
          <w:iCs/>
        </w:rPr>
        <w:t xml:space="preserve">: error with </w:t>
      </w:r>
      <w:proofErr w:type="spellStart"/>
      <w:r w:rsidR="00254D9C">
        <w:rPr>
          <w:i/>
          <w:iCs/>
        </w:rPr>
        <w:t>KrbRelayUp</w:t>
      </w:r>
      <w:proofErr w:type="spellEnd"/>
    </w:p>
    <w:p w14:paraId="41B81776" w14:textId="704BD088" w:rsidR="00254D9C" w:rsidRPr="00254D9C" w:rsidRDefault="00254D9C" w:rsidP="00F0673F">
      <w:pPr>
        <w:spacing w:line="320" w:lineRule="atLeast"/>
      </w:pPr>
      <w:r>
        <w:t xml:space="preserve">However, the Penetration tester could successfully </w:t>
      </w:r>
      <w:r w:rsidR="009D4FD6">
        <w:t>add a computer, and use the accoun</w:t>
      </w:r>
      <w:r w:rsidR="00994F52">
        <w:t xml:space="preserve">t, just with </w:t>
      </w:r>
      <w:r w:rsidR="00944081">
        <w:t xml:space="preserve">user privileges, not system privileges as the exploit was meant to give the </w:t>
      </w:r>
      <w:r w:rsidR="002A343D">
        <w:t>p</w:t>
      </w:r>
      <w:r w:rsidR="00944081">
        <w:t>enetration tester.</w:t>
      </w:r>
      <w:r w:rsidR="00010858">
        <w:t xml:space="preserve"> This was also tried with different methods, but with the same result. </w:t>
      </w:r>
    </w:p>
    <w:p w14:paraId="19B0180E" w14:textId="77777777" w:rsidR="008E39FB" w:rsidRPr="00F0673F" w:rsidRDefault="008E39FB" w:rsidP="00F0673F">
      <w:pPr>
        <w:spacing w:line="320" w:lineRule="atLeast"/>
      </w:pPr>
    </w:p>
    <w:p w14:paraId="54FEE879" w14:textId="62BB70F1" w:rsidR="00241B8E" w:rsidRDefault="00241B8E" w:rsidP="00AC0458">
      <w:pPr>
        <w:spacing w:line="320" w:lineRule="atLeast"/>
        <w:rPr>
          <w:b/>
          <w:bCs/>
        </w:rPr>
      </w:pPr>
      <w:r>
        <w:rPr>
          <w:b/>
          <w:bCs/>
        </w:rPr>
        <w:t>Server 1 exploitation</w:t>
      </w:r>
    </w:p>
    <w:p w14:paraId="78F7B116" w14:textId="319157DD" w:rsidR="00C9784D" w:rsidRDefault="0094694C" w:rsidP="00AC0458">
      <w:pPr>
        <w:spacing w:line="320" w:lineRule="atLeast"/>
      </w:pPr>
      <w:r>
        <w:t xml:space="preserve">The </w:t>
      </w:r>
      <w:proofErr w:type="spellStart"/>
      <w:r>
        <w:t>Argosoft</w:t>
      </w:r>
      <w:proofErr w:type="spellEnd"/>
      <w:r>
        <w:t xml:space="preserve"> authentication bypass was explored, and the </w:t>
      </w:r>
      <w:r w:rsidR="00450D7F">
        <w:t>p</w:t>
      </w:r>
      <w:r>
        <w:t xml:space="preserve">enetration tester experimented with the website, trying different usernames, and </w:t>
      </w:r>
      <w:r w:rsidR="00DE6C17">
        <w:t xml:space="preserve">changing the settings they were given access to, </w:t>
      </w:r>
      <w:r w:rsidR="00684E9F">
        <w:t xml:space="preserve">but </w:t>
      </w:r>
      <w:r w:rsidR="00DE6C17">
        <w:t xml:space="preserve">they could not </w:t>
      </w:r>
      <w:r w:rsidR="00525E2E">
        <w:t>discover any other user data.</w:t>
      </w:r>
    </w:p>
    <w:p w14:paraId="527F8D84" w14:textId="245B4A93" w:rsidR="00525E2E" w:rsidRDefault="003C1371" w:rsidP="00AC0458">
      <w:pPr>
        <w:spacing w:line="320" w:lineRule="atLeast"/>
      </w:pPr>
      <w:r>
        <w:t>On port 90</w:t>
      </w:r>
      <w:r w:rsidR="002F29F7">
        <w:t xml:space="preserve">, the </w:t>
      </w:r>
      <w:r w:rsidR="00B12FCD">
        <w:t>p</w:t>
      </w:r>
      <w:r w:rsidR="002F29F7">
        <w:t xml:space="preserve">enetration tester logged in with the discovered username and password from the </w:t>
      </w:r>
      <w:r w:rsidR="00684E9F">
        <w:t>r</w:t>
      </w:r>
      <w:r w:rsidR="002F29F7">
        <w:t xml:space="preserve">eadme.txt found during enumeration and discovered an Ajax File manager application. </w:t>
      </w:r>
      <w:r w:rsidR="00C61E5C">
        <w:t>This exploit w</w:t>
      </w:r>
      <w:r w:rsidR="00A15811">
        <w:t xml:space="preserve">orks </w:t>
      </w:r>
      <w:r w:rsidR="00684E9F">
        <w:t>because</w:t>
      </w:r>
      <w:r w:rsidR="00A15811">
        <w:t xml:space="preserve"> </w:t>
      </w:r>
      <w:r w:rsidR="006F2D55">
        <w:t xml:space="preserve">the </w:t>
      </w:r>
      <w:proofErr w:type="spellStart"/>
      <w:r w:rsidR="006F2D55">
        <w:t>data.php</w:t>
      </w:r>
      <w:proofErr w:type="spellEnd"/>
      <w:r w:rsidR="006F2D55">
        <w:t xml:space="preserve"> where data is processed performs no filtering on given input</w:t>
      </w:r>
      <w:r w:rsidR="00B578CD">
        <w:t xml:space="preserve">. However, </w:t>
      </w:r>
      <w:r w:rsidR="00B578CD">
        <w:lastRenderedPageBreak/>
        <w:t xml:space="preserve">despite the Penetration tester changing the port number, and specifying the </w:t>
      </w:r>
      <w:r w:rsidR="00DD3B68">
        <w:t xml:space="preserve">path </w:t>
      </w:r>
      <w:r w:rsidR="002348BC">
        <w:t xml:space="preserve">which was simply a / as the code already contained the correct path, the exploit was unsuccessful, </w:t>
      </w:r>
      <w:r w:rsidR="00BB0F18">
        <w:t xml:space="preserve">as seen in figure </w:t>
      </w:r>
      <w:r w:rsidR="006D750D">
        <w:t>22</w:t>
      </w:r>
      <w:r w:rsidR="00C36C2E">
        <w:t>.</w:t>
      </w:r>
    </w:p>
    <w:p w14:paraId="3043F9BC" w14:textId="01BE3320" w:rsidR="00C36C2E" w:rsidRDefault="00C36C2E" w:rsidP="00AC0458">
      <w:pPr>
        <w:spacing w:line="320" w:lineRule="atLeast"/>
      </w:pPr>
      <w:r w:rsidRPr="00C36C2E">
        <w:rPr>
          <w:noProof/>
        </w:rPr>
        <w:drawing>
          <wp:inline distT="0" distB="0" distL="0" distR="0" wp14:anchorId="78BBF5D7" wp14:editId="154CEF66">
            <wp:extent cx="2577600" cy="813211"/>
            <wp:effectExtent l="0" t="0" r="0" b="0"/>
            <wp:docPr id="1293602309" name="Picture 12936023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02309" name="Picture 1" descr="A screenshot of a computer&#10;&#10;Description automatically generated"/>
                    <pic:cNvPicPr/>
                  </pic:nvPicPr>
                  <pic:blipFill>
                    <a:blip r:embed="rId35"/>
                    <a:stretch>
                      <a:fillRect/>
                    </a:stretch>
                  </pic:blipFill>
                  <pic:spPr>
                    <a:xfrm>
                      <a:off x="0" y="0"/>
                      <a:ext cx="2628204" cy="829176"/>
                    </a:xfrm>
                    <a:prstGeom prst="rect">
                      <a:avLst/>
                    </a:prstGeom>
                  </pic:spPr>
                </pic:pic>
              </a:graphicData>
            </a:graphic>
          </wp:inline>
        </w:drawing>
      </w:r>
    </w:p>
    <w:p w14:paraId="73185FDE" w14:textId="5AA9A681" w:rsidR="00C36C2E" w:rsidRDefault="00C36C2E" w:rsidP="00AC0458">
      <w:pPr>
        <w:spacing w:line="320" w:lineRule="atLeast"/>
        <w:rPr>
          <w:i/>
          <w:iCs/>
        </w:rPr>
      </w:pPr>
      <w:r>
        <w:rPr>
          <w:i/>
          <w:iCs/>
        </w:rPr>
        <w:t xml:space="preserve">Figure </w:t>
      </w:r>
      <w:r w:rsidR="006D750D">
        <w:rPr>
          <w:i/>
          <w:iCs/>
        </w:rPr>
        <w:t>22</w:t>
      </w:r>
      <w:r>
        <w:rPr>
          <w:i/>
          <w:iCs/>
        </w:rPr>
        <w:t>: unsuccessful exploit on port 90</w:t>
      </w:r>
    </w:p>
    <w:p w14:paraId="1D1D7678" w14:textId="00F7347A" w:rsidR="005A5731" w:rsidRDefault="00EB55CA" w:rsidP="00AC0458">
      <w:pPr>
        <w:spacing w:line="320" w:lineRule="atLeast"/>
      </w:pPr>
      <w:r>
        <w:t xml:space="preserve">The </w:t>
      </w:r>
      <w:r w:rsidR="000C5D94">
        <w:t xml:space="preserve">Metasploit version of this vulnerability was also attempted, using the same syntax but the </w:t>
      </w:r>
      <w:r w:rsidR="000C68F9">
        <w:t>p</w:t>
      </w:r>
      <w:r w:rsidR="000C5D94">
        <w:t xml:space="preserve">enetration tester had no success with this exploit. </w:t>
      </w:r>
      <w:r w:rsidR="00CB013D">
        <w:t xml:space="preserve">The </w:t>
      </w:r>
      <w:r w:rsidR="00926472">
        <w:t>p</w:t>
      </w:r>
      <w:r w:rsidR="00CB013D">
        <w:t xml:space="preserve">enetration tester then attempted to upload multiple </w:t>
      </w:r>
      <w:proofErr w:type="spellStart"/>
      <w:r w:rsidR="00CB013D">
        <w:t>php</w:t>
      </w:r>
      <w:proofErr w:type="spellEnd"/>
      <w:r w:rsidR="00CB013D">
        <w:t xml:space="preserve"> files</w:t>
      </w:r>
      <w:r w:rsidR="009B7A08">
        <w:t xml:space="preserve"> containing </w:t>
      </w:r>
      <w:r w:rsidR="00A8135F">
        <w:t xml:space="preserve">reverse shells, and set up a </w:t>
      </w:r>
      <w:proofErr w:type="spellStart"/>
      <w:r w:rsidR="00A8135F">
        <w:t>netcat</w:t>
      </w:r>
      <w:proofErr w:type="spellEnd"/>
      <w:r w:rsidR="00A8135F">
        <w:t xml:space="preserve"> listener on their device, but uploading </w:t>
      </w:r>
      <w:proofErr w:type="spellStart"/>
      <w:r w:rsidR="00A8135F">
        <w:t>php</w:t>
      </w:r>
      <w:proofErr w:type="spellEnd"/>
      <w:r w:rsidR="00A8135F">
        <w:t xml:space="preserve"> files was not allowed by the server. Other extensions such as </w:t>
      </w:r>
      <w:r w:rsidR="00071608">
        <w:t>.</w:t>
      </w:r>
      <w:proofErr w:type="spellStart"/>
      <w:r w:rsidR="00A8135F">
        <w:t>phtml</w:t>
      </w:r>
      <w:proofErr w:type="spellEnd"/>
      <w:r w:rsidR="00A8135F">
        <w:t xml:space="preserve">, </w:t>
      </w:r>
      <w:r w:rsidR="001D4B42">
        <w:t>.</w:t>
      </w:r>
      <w:proofErr w:type="spellStart"/>
      <w:r w:rsidR="001D4B42">
        <w:t>htaccess</w:t>
      </w:r>
      <w:proofErr w:type="spellEnd"/>
      <w:proofErr w:type="gramStart"/>
      <w:r w:rsidR="00E33F12">
        <w:t>, .</w:t>
      </w:r>
      <w:proofErr w:type="spellStart"/>
      <w:r w:rsidR="00E33F12">
        <w:t>phps</w:t>
      </w:r>
      <w:proofErr w:type="spellEnd"/>
      <w:proofErr w:type="gramEnd"/>
      <w:r w:rsidR="00E33F12">
        <w:t xml:space="preserve"> a</w:t>
      </w:r>
      <w:r w:rsidR="002E0ABB">
        <w:t xml:space="preserve">nd php2 were used, </w:t>
      </w:r>
      <w:r w:rsidR="00C84DB9">
        <w:t xml:space="preserve">along with other extensions </w:t>
      </w:r>
      <w:r w:rsidR="00ED1F3E">
        <w:t xml:space="preserve">but none were successful </w:t>
      </w:r>
      <w:r w:rsidR="004C60B1">
        <w:t>(</w:t>
      </w:r>
      <w:proofErr w:type="spellStart"/>
      <w:r w:rsidR="004C60B1">
        <w:t>book.hacktricks.xyz</w:t>
      </w:r>
      <w:proofErr w:type="spellEnd"/>
      <w:r w:rsidR="004C60B1">
        <w:t xml:space="preserve">, </w:t>
      </w:r>
      <w:r w:rsidR="00C84DB9">
        <w:t>2023)</w:t>
      </w:r>
      <w:r w:rsidR="002E0ABB">
        <w:t xml:space="preserve">. The penetration tester then successfully uploaded a </w:t>
      </w:r>
      <w:r w:rsidR="005A5731">
        <w:t xml:space="preserve">.exe reverse </w:t>
      </w:r>
      <w:proofErr w:type="gramStart"/>
      <w:r w:rsidR="005A5731">
        <w:t>shell, but</w:t>
      </w:r>
      <w:proofErr w:type="gramEnd"/>
      <w:r w:rsidR="005A5731">
        <w:t xml:space="preserve"> was unable to get the</w:t>
      </w:r>
      <w:r w:rsidR="00035E34">
        <w:t xml:space="preserve"> executable</w:t>
      </w:r>
      <w:r w:rsidR="005A5731">
        <w:t xml:space="preserve"> to run.</w:t>
      </w:r>
    </w:p>
    <w:p w14:paraId="59E92ECE" w14:textId="1241482E" w:rsidR="00ED1F3E" w:rsidRDefault="00AF4898" w:rsidP="00AC0458">
      <w:pPr>
        <w:spacing w:line="320" w:lineRule="atLeast"/>
      </w:pPr>
      <w:r>
        <w:t xml:space="preserve">Next the </w:t>
      </w:r>
      <w:r w:rsidR="001E09A4">
        <w:t>p</w:t>
      </w:r>
      <w:r>
        <w:t xml:space="preserve">enetration tester attempted to exploit the </w:t>
      </w:r>
      <w:proofErr w:type="spellStart"/>
      <w:r w:rsidR="00926900">
        <w:t>HttpFileServer</w:t>
      </w:r>
      <w:proofErr w:type="spellEnd"/>
      <w:r w:rsidR="00926900">
        <w:t>, using the Metasploit module</w:t>
      </w:r>
      <w:r w:rsidR="0056388D">
        <w:t xml:space="preserve"> </w:t>
      </w:r>
      <w:proofErr w:type="spellStart"/>
      <w:r w:rsidR="0056388D">
        <w:t>rejetto_hfs_exec</w:t>
      </w:r>
      <w:proofErr w:type="spellEnd"/>
      <w:r w:rsidR="0056388D">
        <w:t xml:space="preserve">. </w:t>
      </w:r>
      <w:r w:rsidR="00822731">
        <w:t xml:space="preserve">This Metasploit module works by exploiting a </w:t>
      </w:r>
      <w:r w:rsidR="00F00270">
        <w:t xml:space="preserve">bad regex in the </w:t>
      </w:r>
      <w:proofErr w:type="spellStart"/>
      <w:r w:rsidR="00F00270">
        <w:t>ParserLib.pas</w:t>
      </w:r>
      <w:proofErr w:type="spellEnd"/>
      <w:r w:rsidR="00F00270">
        <w:t xml:space="preserve">, </w:t>
      </w:r>
      <w:r w:rsidR="00892276">
        <w:t>bypassing the filtering by using %00</w:t>
      </w:r>
      <w:r w:rsidR="00035E34">
        <w:t xml:space="preserve"> </w:t>
      </w:r>
      <w:r w:rsidR="004D425A">
        <w:t>(exploit-db.com, 2014)</w:t>
      </w:r>
      <w:r w:rsidR="00715B2F">
        <w:t>.</w:t>
      </w:r>
      <w:r w:rsidR="00892276">
        <w:t xml:space="preserve"> </w:t>
      </w:r>
      <w:r w:rsidR="0056388D">
        <w:t xml:space="preserve">It was configured using the syntax </w:t>
      </w:r>
      <w:r w:rsidR="00035E34">
        <w:t>shown</w:t>
      </w:r>
      <w:r w:rsidR="0056388D">
        <w:t xml:space="preserve"> in </w:t>
      </w:r>
      <w:r w:rsidR="00A849E2">
        <w:t xml:space="preserve">figure </w:t>
      </w:r>
      <w:r w:rsidR="00A558C8">
        <w:t>23</w:t>
      </w:r>
      <w:r w:rsidR="00A849E2">
        <w:t>.</w:t>
      </w:r>
    </w:p>
    <w:p w14:paraId="11A5F98A" w14:textId="759499ED" w:rsidR="00A849E2" w:rsidRDefault="00E50CF6" w:rsidP="00AC0458">
      <w:pPr>
        <w:spacing w:line="320" w:lineRule="atLeast"/>
      </w:pPr>
      <w:r w:rsidRPr="00E50CF6">
        <w:rPr>
          <w:noProof/>
        </w:rPr>
        <w:drawing>
          <wp:inline distT="0" distB="0" distL="0" distR="0" wp14:anchorId="60E219D3" wp14:editId="441EE6C7">
            <wp:extent cx="3931200" cy="681317"/>
            <wp:effectExtent l="0" t="0" r="0" b="0"/>
            <wp:docPr id="142584712" name="Picture 1425847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4712" name="Picture 1" descr="A screenshot of a computer code&#10;&#10;Description automatically generated"/>
                    <pic:cNvPicPr/>
                  </pic:nvPicPr>
                  <pic:blipFill>
                    <a:blip r:embed="rId36"/>
                    <a:stretch>
                      <a:fillRect/>
                    </a:stretch>
                  </pic:blipFill>
                  <pic:spPr>
                    <a:xfrm>
                      <a:off x="0" y="0"/>
                      <a:ext cx="3969425" cy="687942"/>
                    </a:xfrm>
                    <a:prstGeom prst="rect">
                      <a:avLst/>
                    </a:prstGeom>
                  </pic:spPr>
                </pic:pic>
              </a:graphicData>
            </a:graphic>
          </wp:inline>
        </w:drawing>
      </w:r>
    </w:p>
    <w:p w14:paraId="31D81846" w14:textId="34CE7AA5" w:rsidR="00430295" w:rsidRDefault="00430295" w:rsidP="00AC0458">
      <w:pPr>
        <w:spacing w:line="320" w:lineRule="atLeast"/>
        <w:rPr>
          <w:i/>
          <w:iCs/>
        </w:rPr>
      </w:pPr>
      <w:r>
        <w:rPr>
          <w:i/>
          <w:iCs/>
        </w:rPr>
        <w:t xml:space="preserve">Figure </w:t>
      </w:r>
      <w:r w:rsidR="00A558C8">
        <w:rPr>
          <w:i/>
          <w:iCs/>
        </w:rPr>
        <w:t>23</w:t>
      </w:r>
      <w:r w:rsidR="00301074">
        <w:rPr>
          <w:i/>
          <w:iCs/>
        </w:rPr>
        <w:t xml:space="preserve">: Http </w:t>
      </w:r>
      <w:proofErr w:type="spellStart"/>
      <w:r w:rsidR="00301074">
        <w:rPr>
          <w:i/>
          <w:iCs/>
        </w:rPr>
        <w:t>rejetto</w:t>
      </w:r>
      <w:proofErr w:type="spellEnd"/>
      <w:r w:rsidR="00301074">
        <w:rPr>
          <w:i/>
          <w:iCs/>
        </w:rPr>
        <w:t xml:space="preserve"> exploit. </w:t>
      </w:r>
    </w:p>
    <w:p w14:paraId="3339B266" w14:textId="281E25A5" w:rsidR="00E50CF6" w:rsidRDefault="00EF14DD" w:rsidP="00AC0458">
      <w:pPr>
        <w:spacing w:line="320" w:lineRule="atLeast"/>
      </w:pPr>
      <w:r>
        <w:t xml:space="preserve">It was then </w:t>
      </w:r>
      <w:r w:rsidR="00D24728">
        <w:t>run</w:t>
      </w:r>
      <w:r>
        <w:t xml:space="preserve"> with the run command, and exploitation was successful</w:t>
      </w:r>
      <w:r w:rsidR="003C58CE">
        <w:t xml:space="preserve">, giving the </w:t>
      </w:r>
      <w:r w:rsidR="00035E34">
        <w:t>p</w:t>
      </w:r>
      <w:r w:rsidR="003C58CE">
        <w:t xml:space="preserve">enetration </w:t>
      </w:r>
      <w:r w:rsidR="00035E34">
        <w:t>t</w:t>
      </w:r>
      <w:r w:rsidR="003C58CE">
        <w:t xml:space="preserve">ester a </w:t>
      </w:r>
      <w:proofErr w:type="spellStart"/>
      <w:r w:rsidR="00A6591B">
        <w:t>meterpreter</w:t>
      </w:r>
      <w:proofErr w:type="spellEnd"/>
      <w:r w:rsidR="00A6591B">
        <w:t xml:space="preserve"> session.</w:t>
      </w:r>
      <w:r w:rsidR="00DC05C4">
        <w:t xml:space="preserve"> The </w:t>
      </w:r>
      <w:r w:rsidR="003D564E">
        <w:t>p</w:t>
      </w:r>
      <w:r w:rsidR="00DC05C4">
        <w:t xml:space="preserve">enetration tester then ran </w:t>
      </w:r>
      <w:r w:rsidR="0056265E">
        <w:t xml:space="preserve">the command </w:t>
      </w:r>
      <w:proofErr w:type="spellStart"/>
      <w:r w:rsidR="0056265E">
        <w:t>getuid</w:t>
      </w:r>
      <w:proofErr w:type="spellEnd"/>
      <w:r w:rsidR="0056265E">
        <w:t xml:space="preserve"> to discover what permission they were running as, and they were running as NT AUTHORITY\SYSTEM</w:t>
      </w:r>
      <w:r w:rsidR="00331968">
        <w:t xml:space="preserve">, as shown in figure </w:t>
      </w:r>
      <w:r w:rsidR="00A558C8">
        <w:t>24</w:t>
      </w:r>
      <w:r w:rsidR="00331968">
        <w:t xml:space="preserve">. </w:t>
      </w:r>
    </w:p>
    <w:p w14:paraId="3EFFFA6D" w14:textId="67EBBCA5" w:rsidR="00331968" w:rsidRDefault="00331968" w:rsidP="00AC0458">
      <w:pPr>
        <w:spacing w:line="320" w:lineRule="atLeast"/>
      </w:pPr>
      <w:r w:rsidRPr="00331968">
        <w:rPr>
          <w:noProof/>
        </w:rPr>
        <w:drawing>
          <wp:inline distT="0" distB="0" distL="0" distR="0" wp14:anchorId="59B0FC7A" wp14:editId="75D2BBCB">
            <wp:extent cx="2953162" cy="342948"/>
            <wp:effectExtent l="0" t="0" r="0" b="0"/>
            <wp:docPr id="932159323" name="Picture 932159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59323" name=""/>
                    <pic:cNvPicPr/>
                  </pic:nvPicPr>
                  <pic:blipFill>
                    <a:blip r:embed="rId37"/>
                    <a:stretch>
                      <a:fillRect/>
                    </a:stretch>
                  </pic:blipFill>
                  <pic:spPr>
                    <a:xfrm>
                      <a:off x="0" y="0"/>
                      <a:ext cx="2953162" cy="342948"/>
                    </a:xfrm>
                    <a:prstGeom prst="rect">
                      <a:avLst/>
                    </a:prstGeom>
                  </pic:spPr>
                </pic:pic>
              </a:graphicData>
            </a:graphic>
          </wp:inline>
        </w:drawing>
      </w:r>
    </w:p>
    <w:p w14:paraId="0679D82B" w14:textId="6306976A" w:rsidR="00331968" w:rsidRDefault="00331968" w:rsidP="00AC0458">
      <w:pPr>
        <w:spacing w:line="320" w:lineRule="atLeast"/>
        <w:rPr>
          <w:i/>
          <w:iCs/>
        </w:rPr>
      </w:pPr>
      <w:r>
        <w:rPr>
          <w:i/>
          <w:iCs/>
        </w:rPr>
        <w:t xml:space="preserve">Figure </w:t>
      </w:r>
      <w:r w:rsidR="00A558C8">
        <w:rPr>
          <w:i/>
          <w:iCs/>
        </w:rPr>
        <w:t>24</w:t>
      </w:r>
      <w:r>
        <w:rPr>
          <w:i/>
          <w:iCs/>
        </w:rPr>
        <w:t xml:space="preserve">: running as </w:t>
      </w:r>
      <w:r w:rsidR="00B12AC3">
        <w:rPr>
          <w:i/>
          <w:iCs/>
        </w:rPr>
        <w:t>system</w:t>
      </w:r>
      <w:r w:rsidR="005E4BEC">
        <w:rPr>
          <w:i/>
          <w:iCs/>
        </w:rPr>
        <w:t>.</w:t>
      </w:r>
    </w:p>
    <w:p w14:paraId="3DCEAEA1" w14:textId="2230DCB4" w:rsidR="00B12AC3" w:rsidRDefault="00B12AC3" w:rsidP="00AC0458">
      <w:pPr>
        <w:spacing w:line="320" w:lineRule="atLeast"/>
      </w:pPr>
      <w:r>
        <w:t xml:space="preserve">This output means the </w:t>
      </w:r>
      <w:r w:rsidR="003D564E">
        <w:t>p</w:t>
      </w:r>
      <w:r>
        <w:t xml:space="preserve">enetration tester has the highest possible </w:t>
      </w:r>
      <w:r w:rsidR="00D0391C">
        <w:t xml:space="preserve">privileges on this network. </w:t>
      </w:r>
      <w:r w:rsidR="001B7175">
        <w:t xml:space="preserve">The </w:t>
      </w:r>
      <w:proofErr w:type="spellStart"/>
      <w:r w:rsidR="001B7175">
        <w:t>has</w:t>
      </w:r>
      <w:r w:rsidR="005E4BEC">
        <w:t>h</w:t>
      </w:r>
      <w:r w:rsidR="001B7175">
        <w:t>dump</w:t>
      </w:r>
      <w:proofErr w:type="spellEnd"/>
      <w:r w:rsidR="001B7175">
        <w:t xml:space="preserve"> command was then ran, and </w:t>
      </w:r>
      <w:r w:rsidR="00A46833">
        <w:t xml:space="preserve">hashes of all users were collected and saved to a text file </w:t>
      </w:r>
      <w:r w:rsidR="0055248B">
        <w:t xml:space="preserve">for later use. </w:t>
      </w:r>
    </w:p>
    <w:p w14:paraId="69A5CE5F" w14:textId="17144471" w:rsidR="00B43D57" w:rsidRDefault="00B43D57" w:rsidP="00AC0458">
      <w:pPr>
        <w:spacing w:line="320" w:lineRule="atLeast"/>
      </w:pPr>
      <w:r>
        <w:t xml:space="preserve">The </w:t>
      </w:r>
      <w:r w:rsidR="003D564E">
        <w:t>p</w:t>
      </w:r>
      <w:r>
        <w:t xml:space="preserve">enetration tester then attempted to add persistence </w:t>
      </w:r>
      <w:r w:rsidR="00593C33">
        <w:t xml:space="preserve">to the server, using a </w:t>
      </w:r>
      <w:proofErr w:type="spellStart"/>
      <w:r w:rsidR="00593C33">
        <w:t>netcat</w:t>
      </w:r>
      <w:proofErr w:type="spellEnd"/>
      <w:r w:rsidR="00593C33">
        <w:t xml:space="preserve"> executable</w:t>
      </w:r>
      <w:r w:rsidR="00A7280A">
        <w:t xml:space="preserve">. First the penetration tester checked what runs at boot, </w:t>
      </w:r>
      <w:r w:rsidR="00BE6701">
        <w:t xml:space="preserve">as seen in Figure </w:t>
      </w:r>
      <w:r w:rsidR="004D49C0">
        <w:t>2</w:t>
      </w:r>
      <w:r w:rsidR="00A558C8">
        <w:t>5</w:t>
      </w:r>
      <w:r w:rsidR="00BE6701">
        <w:t>.</w:t>
      </w:r>
    </w:p>
    <w:p w14:paraId="3830D4CD" w14:textId="7282E63A" w:rsidR="0090399E" w:rsidRPr="0090399E" w:rsidRDefault="00BE6701" w:rsidP="00AC0458">
      <w:pPr>
        <w:spacing w:line="320" w:lineRule="atLeast"/>
      </w:pPr>
      <w:r>
        <w:rPr>
          <w:noProof/>
        </w:rPr>
        <w:lastRenderedPageBreak/>
        <w:drawing>
          <wp:inline distT="0" distB="0" distL="0" distR="0" wp14:anchorId="215927F5" wp14:editId="765D5379">
            <wp:extent cx="3470400" cy="570243"/>
            <wp:effectExtent l="0" t="0" r="0" b="0"/>
            <wp:docPr id="829426508" name="Picture 82942650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26508" name="Picture 1" descr="A computer screen with white text&#10;&#10;Description automatically generated"/>
                    <pic:cNvPicPr/>
                  </pic:nvPicPr>
                  <pic:blipFill>
                    <a:blip r:embed="rId38"/>
                    <a:stretch>
                      <a:fillRect/>
                    </a:stretch>
                  </pic:blipFill>
                  <pic:spPr>
                    <a:xfrm>
                      <a:off x="0" y="0"/>
                      <a:ext cx="3511427" cy="576984"/>
                    </a:xfrm>
                    <a:prstGeom prst="rect">
                      <a:avLst/>
                    </a:prstGeom>
                  </pic:spPr>
                </pic:pic>
              </a:graphicData>
            </a:graphic>
          </wp:inline>
        </w:drawing>
      </w:r>
    </w:p>
    <w:p w14:paraId="5349C643" w14:textId="4B66CDFE" w:rsidR="00BE6701" w:rsidRDefault="00BE6701" w:rsidP="00AC0458">
      <w:pPr>
        <w:spacing w:line="320" w:lineRule="atLeast"/>
        <w:rPr>
          <w:i/>
          <w:iCs/>
        </w:rPr>
      </w:pPr>
      <w:r>
        <w:rPr>
          <w:i/>
          <w:iCs/>
        </w:rPr>
        <w:t xml:space="preserve">Figure </w:t>
      </w:r>
      <w:r w:rsidR="00CD3284">
        <w:rPr>
          <w:i/>
          <w:iCs/>
        </w:rPr>
        <w:t>2</w:t>
      </w:r>
      <w:r w:rsidR="00A558C8">
        <w:rPr>
          <w:i/>
          <w:iCs/>
        </w:rPr>
        <w:t>5</w:t>
      </w:r>
      <w:r>
        <w:rPr>
          <w:i/>
          <w:iCs/>
        </w:rPr>
        <w:t xml:space="preserve">: </w:t>
      </w:r>
      <w:r w:rsidR="00BF43E7">
        <w:rPr>
          <w:i/>
          <w:iCs/>
        </w:rPr>
        <w:t xml:space="preserve">check </w:t>
      </w:r>
      <w:r w:rsidR="0090399E">
        <w:rPr>
          <w:i/>
          <w:iCs/>
        </w:rPr>
        <w:t>services</w:t>
      </w:r>
      <w:r w:rsidR="00BF43E7">
        <w:rPr>
          <w:i/>
          <w:iCs/>
        </w:rPr>
        <w:t xml:space="preserve"> at boot</w:t>
      </w:r>
    </w:p>
    <w:p w14:paraId="36075855" w14:textId="055E506F" w:rsidR="00BF43E7" w:rsidRDefault="00BF43E7" w:rsidP="00AC0458">
      <w:pPr>
        <w:spacing w:line="320" w:lineRule="atLeast"/>
      </w:pPr>
      <w:r>
        <w:t xml:space="preserve">Following on from this, the nc.exe was then uploaded, and set to start at boot, and a firewall exception was created, however when the server was rebooted the </w:t>
      </w:r>
      <w:r w:rsidR="00AC67EF">
        <w:t>server crashed, resetting it to default settings</w:t>
      </w:r>
      <w:r w:rsidR="00DD3AB4">
        <w:t xml:space="preserve"> preventing the penetration tester from creating persistence</w:t>
      </w:r>
      <w:r w:rsidR="00AC67EF">
        <w:t xml:space="preserve">. </w:t>
      </w:r>
    </w:p>
    <w:p w14:paraId="0BF5B444" w14:textId="77777777" w:rsidR="003D564E" w:rsidRDefault="003D564E" w:rsidP="00AC0458">
      <w:pPr>
        <w:spacing w:line="320" w:lineRule="atLeast"/>
        <w:rPr>
          <w:b/>
          <w:bCs/>
        </w:rPr>
      </w:pPr>
    </w:p>
    <w:p w14:paraId="5101055D" w14:textId="4B5B631A" w:rsidR="00CD3284" w:rsidRDefault="00CD3284" w:rsidP="00AC0458">
      <w:pPr>
        <w:spacing w:line="320" w:lineRule="atLeast"/>
        <w:rPr>
          <w:b/>
          <w:bCs/>
        </w:rPr>
      </w:pPr>
      <w:r>
        <w:rPr>
          <w:b/>
          <w:bCs/>
        </w:rPr>
        <w:t>Server 2 exploitation</w:t>
      </w:r>
    </w:p>
    <w:p w14:paraId="57866830" w14:textId="3EC25A10" w:rsidR="00CD3284" w:rsidRDefault="00767FD2" w:rsidP="00AC0458">
      <w:pPr>
        <w:spacing w:line="320" w:lineRule="atLeast"/>
      </w:pPr>
      <w:r>
        <w:t xml:space="preserve">Running on port 90 was a </w:t>
      </w:r>
      <w:proofErr w:type="spellStart"/>
      <w:r>
        <w:t>BoZon</w:t>
      </w:r>
      <w:proofErr w:type="spellEnd"/>
      <w:r>
        <w:t xml:space="preserve"> filesharing webpage. This had a register and login functionality, allowing the penetration tester to </w:t>
      </w:r>
      <w:r w:rsidR="00872F56">
        <w:t>create an account, and an account was made with username test and password test123.</w:t>
      </w:r>
      <w:r w:rsidR="003A0D4A">
        <w:t xml:space="preserve"> Once logged in, the penetration tester discovered they had </w:t>
      </w:r>
      <w:r w:rsidR="00F079D5">
        <w:t xml:space="preserve">access to the configure profile rights page, allowing the </w:t>
      </w:r>
      <w:r w:rsidR="002F4D90">
        <w:t>p</w:t>
      </w:r>
      <w:r w:rsidR="0090399E">
        <w:t>enetration</w:t>
      </w:r>
      <w:r w:rsidR="00F079D5">
        <w:t xml:space="preserve"> tester to change </w:t>
      </w:r>
      <w:r w:rsidR="00AD4D31">
        <w:t xml:space="preserve">new profile, guest, </w:t>
      </w:r>
      <w:proofErr w:type="gramStart"/>
      <w:r w:rsidR="00AD4D31">
        <w:t>user</w:t>
      </w:r>
      <w:proofErr w:type="gramEnd"/>
      <w:r w:rsidR="00AD4D31">
        <w:t xml:space="preserve"> and admin privileges simply by clicking on </w:t>
      </w:r>
      <w:r w:rsidR="0090399E">
        <w:t xml:space="preserve">option, see figure </w:t>
      </w:r>
      <w:r w:rsidR="00793DF3">
        <w:t>2</w:t>
      </w:r>
      <w:r w:rsidR="00A558C8">
        <w:t>6</w:t>
      </w:r>
      <w:r w:rsidR="00793DF3">
        <w:t xml:space="preserve"> for</w:t>
      </w:r>
      <w:r w:rsidR="006B4858">
        <w:t xml:space="preserve"> example of </w:t>
      </w:r>
      <w:r w:rsidR="00A513D8">
        <w:t xml:space="preserve">the </w:t>
      </w:r>
      <w:r w:rsidR="00A558C8">
        <w:t>p</w:t>
      </w:r>
      <w:r w:rsidR="00A513D8">
        <w:t>enetration</w:t>
      </w:r>
      <w:r w:rsidR="001F2BF3">
        <w:t xml:space="preserve"> tester </w:t>
      </w:r>
      <w:r w:rsidR="00193FA6">
        <w:t>changing</w:t>
      </w:r>
      <w:r w:rsidR="001F2BF3">
        <w:t xml:space="preserve"> </w:t>
      </w:r>
      <w:r w:rsidR="00193FA6">
        <w:t xml:space="preserve">guest level </w:t>
      </w:r>
      <w:r w:rsidR="0042714B">
        <w:t>permissions</w:t>
      </w:r>
      <w:r w:rsidR="00193FA6">
        <w:t>.</w:t>
      </w:r>
    </w:p>
    <w:p w14:paraId="4A16187B" w14:textId="016E3E38" w:rsidR="000B7C95" w:rsidRDefault="000B7C95" w:rsidP="00AC0458">
      <w:pPr>
        <w:spacing w:line="320" w:lineRule="atLeast"/>
      </w:pPr>
      <w:r w:rsidRPr="000B7C95">
        <w:rPr>
          <w:noProof/>
        </w:rPr>
        <w:drawing>
          <wp:inline distT="0" distB="0" distL="0" distR="0" wp14:anchorId="7D558F48" wp14:editId="6184794B">
            <wp:extent cx="5734050" cy="413513"/>
            <wp:effectExtent l="0" t="0" r="0" b="0"/>
            <wp:docPr id="243769681" name="Picture 243769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69681" name=""/>
                    <pic:cNvPicPr/>
                  </pic:nvPicPr>
                  <pic:blipFill>
                    <a:blip r:embed="rId39"/>
                    <a:stretch>
                      <a:fillRect/>
                    </a:stretch>
                  </pic:blipFill>
                  <pic:spPr>
                    <a:xfrm>
                      <a:off x="0" y="0"/>
                      <a:ext cx="5752817" cy="414866"/>
                    </a:xfrm>
                    <a:prstGeom prst="rect">
                      <a:avLst/>
                    </a:prstGeom>
                  </pic:spPr>
                </pic:pic>
              </a:graphicData>
            </a:graphic>
          </wp:inline>
        </w:drawing>
      </w:r>
    </w:p>
    <w:p w14:paraId="38638525" w14:textId="1B3FAEEA" w:rsidR="008E2598" w:rsidRDefault="008E2598" w:rsidP="00AC0458">
      <w:pPr>
        <w:spacing w:line="320" w:lineRule="atLeast"/>
        <w:rPr>
          <w:i/>
          <w:iCs/>
        </w:rPr>
      </w:pPr>
      <w:r>
        <w:rPr>
          <w:i/>
          <w:iCs/>
        </w:rPr>
        <w:t>Figure 2</w:t>
      </w:r>
      <w:r w:rsidR="00A558C8">
        <w:rPr>
          <w:i/>
          <w:iCs/>
        </w:rPr>
        <w:t>6</w:t>
      </w:r>
      <w:r>
        <w:rPr>
          <w:i/>
          <w:iCs/>
        </w:rPr>
        <w:t>: changing permissions</w:t>
      </w:r>
    </w:p>
    <w:p w14:paraId="333F8CB4" w14:textId="4F9FE6F2" w:rsidR="008E2598" w:rsidRDefault="00D94B81" w:rsidP="00AC0458">
      <w:pPr>
        <w:spacing w:line="320" w:lineRule="atLeast"/>
      </w:pPr>
      <w:r>
        <w:t xml:space="preserve">It was also possible to configure </w:t>
      </w:r>
      <w:proofErr w:type="spellStart"/>
      <w:r>
        <w:t>BoZon</w:t>
      </w:r>
      <w:proofErr w:type="spellEnd"/>
      <w:r>
        <w:t xml:space="preserve">, </w:t>
      </w:r>
      <w:r w:rsidR="00571182">
        <w:t xml:space="preserve">letting </w:t>
      </w:r>
      <w:r w:rsidR="00861655">
        <w:t>the</w:t>
      </w:r>
      <w:r w:rsidR="00571182">
        <w:t xml:space="preserve"> </w:t>
      </w:r>
      <w:r w:rsidR="002F4D90">
        <w:t>p</w:t>
      </w:r>
      <w:r w:rsidR="00571182">
        <w:t xml:space="preserve">enetration </w:t>
      </w:r>
      <w:r w:rsidR="002F4D90">
        <w:t>t</w:t>
      </w:r>
      <w:r w:rsidR="00571182">
        <w:t xml:space="preserve">ester </w:t>
      </w:r>
      <w:r w:rsidR="004825FD">
        <w:t xml:space="preserve">change what files were allowed, </w:t>
      </w:r>
      <w:r w:rsidR="006841ED">
        <w:t>change use of lightbox, and change size of folder to upload.</w:t>
      </w:r>
      <w:r w:rsidR="002C0685">
        <w:t xml:space="preserve"> The Penetration tester was also able to </w:t>
      </w:r>
      <w:r w:rsidR="00A52781">
        <w:t xml:space="preserve">change other </w:t>
      </w:r>
      <w:r w:rsidR="002F4D90">
        <w:t>users’</w:t>
      </w:r>
      <w:r w:rsidR="00A52781">
        <w:t xml:space="preserve"> </w:t>
      </w:r>
      <w:proofErr w:type="gramStart"/>
      <w:r w:rsidR="00A52781">
        <w:t>password</w:t>
      </w:r>
      <w:proofErr w:type="gramEnd"/>
      <w:r w:rsidR="00A52781">
        <w:t xml:space="preserve"> and delete other accounts and files. </w:t>
      </w:r>
    </w:p>
    <w:p w14:paraId="3DF753F5" w14:textId="41061BF3" w:rsidR="00F05B7B" w:rsidRDefault="00F05B7B" w:rsidP="00AC0458">
      <w:pPr>
        <w:spacing w:line="320" w:lineRule="atLeast"/>
      </w:pPr>
      <w:r>
        <w:t xml:space="preserve">The </w:t>
      </w:r>
      <w:r w:rsidR="004D1BA3">
        <w:t>p</w:t>
      </w:r>
      <w:r>
        <w:t xml:space="preserve">enetration tester attempted to upload </w:t>
      </w:r>
      <w:r w:rsidR="002F4D90">
        <w:t>PHP</w:t>
      </w:r>
      <w:r>
        <w:t xml:space="preserve"> reverse shells but was unable to get </w:t>
      </w:r>
      <w:r w:rsidR="007B30BA">
        <w:t>the shells to execute on the target. However, file upload of any type is permitted.</w:t>
      </w:r>
    </w:p>
    <w:p w14:paraId="28E2FC72" w14:textId="4830C8EE" w:rsidR="00801901" w:rsidRDefault="00801901" w:rsidP="00AC0458">
      <w:pPr>
        <w:spacing w:line="320" w:lineRule="atLeast"/>
      </w:pPr>
      <w:r>
        <w:t xml:space="preserve">The </w:t>
      </w:r>
      <w:r w:rsidR="00367633">
        <w:t>arbitrary</w:t>
      </w:r>
      <w:r w:rsidR="0078570C">
        <w:t xml:space="preserve"> code execution vulnerability allowed users to write and store system commands in the file </w:t>
      </w:r>
      <w:proofErr w:type="spellStart"/>
      <w:r w:rsidR="0078570C">
        <w:t>auto_restrict_users.php</w:t>
      </w:r>
      <w:proofErr w:type="spellEnd"/>
      <w:r w:rsidR="0002532C">
        <w:t xml:space="preserve"> in the private directory of </w:t>
      </w:r>
      <w:proofErr w:type="spellStart"/>
      <w:r w:rsidR="0002532C">
        <w:t>BoZon</w:t>
      </w:r>
      <w:proofErr w:type="spellEnd"/>
      <w:r w:rsidR="0002532C">
        <w:t xml:space="preserve">, discovered by </w:t>
      </w:r>
      <w:proofErr w:type="spellStart"/>
      <w:r w:rsidR="0002532C">
        <w:t>Gobuster</w:t>
      </w:r>
      <w:proofErr w:type="spellEnd"/>
      <w:r w:rsidR="0002532C">
        <w:t xml:space="preserve"> in the enumeration section</w:t>
      </w:r>
      <w:r w:rsidR="0034102B">
        <w:t xml:space="preserve">. These commands are then executed when the </w:t>
      </w:r>
      <w:r w:rsidR="00D536EB">
        <w:t xml:space="preserve">Penetration tester logs into </w:t>
      </w:r>
      <w:proofErr w:type="spellStart"/>
      <w:r w:rsidR="00D536EB">
        <w:t>BoZon</w:t>
      </w:r>
      <w:proofErr w:type="spellEnd"/>
      <w:r w:rsidR="00D536EB">
        <w:t xml:space="preserve"> or refreshes the page. </w:t>
      </w:r>
      <w:r w:rsidR="00C81072">
        <w:t xml:space="preserve">Alternatively, this also allows for new user creation. </w:t>
      </w:r>
    </w:p>
    <w:p w14:paraId="41BAF196" w14:textId="2D02BD23" w:rsidR="00953476" w:rsidRDefault="00AC2FAA" w:rsidP="00AC0458">
      <w:pPr>
        <w:spacing w:line="320" w:lineRule="atLeast"/>
      </w:pPr>
      <w:r>
        <w:t xml:space="preserve">To configure the exploit, the </w:t>
      </w:r>
      <w:r w:rsidR="00617291">
        <w:t>URL</w:t>
      </w:r>
      <w:r>
        <w:t xml:space="preserve"> variable was changed to </w:t>
      </w:r>
      <w:r w:rsidR="008E3149">
        <w:t>the location of</w:t>
      </w:r>
      <w:r>
        <w:t xml:space="preserve"> </w:t>
      </w:r>
      <w:proofErr w:type="spellStart"/>
      <w:r>
        <w:t>index.php</w:t>
      </w:r>
      <w:proofErr w:type="spellEnd"/>
      <w:r>
        <w:t xml:space="preserve">, </w:t>
      </w:r>
      <w:r w:rsidR="00240753">
        <w:t>see figure 2</w:t>
      </w:r>
      <w:r w:rsidR="00A558C8">
        <w:t>7</w:t>
      </w:r>
      <w:r w:rsidR="00240753">
        <w:t xml:space="preserve"> for </w:t>
      </w:r>
      <w:r w:rsidR="006A14EA">
        <w:t xml:space="preserve">new </w:t>
      </w:r>
      <w:r w:rsidR="00617291">
        <w:t>URL</w:t>
      </w:r>
      <w:r w:rsidR="006A14EA">
        <w:t xml:space="preserve"> variable.</w:t>
      </w:r>
      <w:r w:rsidR="0017451B">
        <w:t xml:space="preserve"> It was then </w:t>
      </w:r>
      <w:r w:rsidR="00953476">
        <w:t xml:space="preserve">saved and given the name exploit.py. </w:t>
      </w:r>
    </w:p>
    <w:p w14:paraId="78C73BDB" w14:textId="03FD82D8" w:rsidR="006A14EA" w:rsidRDefault="006A14EA" w:rsidP="00AC0458">
      <w:pPr>
        <w:spacing w:line="320" w:lineRule="atLeast"/>
      </w:pPr>
      <w:r w:rsidRPr="006A14EA">
        <w:rPr>
          <w:noProof/>
        </w:rPr>
        <w:drawing>
          <wp:inline distT="0" distB="0" distL="0" distR="0" wp14:anchorId="2F914E1E" wp14:editId="746EB0D5">
            <wp:extent cx="2476846" cy="190527"/>
            <wp:effectExtent l="0" t="0" r="0" b="0"/>
            <wp:docPr id="671057215" name="Picture 671057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57215" name=""/>
                    <pic:cNvPicPr/>
                  </pic:nvPicPr>
                  <pic:blipFill>
                    <a:blip r:embed="rId40"/>
                    <a:stretch>
                      <a:fillRect/>
                    </a:stretch>
                  </pic:blipFill>
                  <pic:spPr>
                    <a:xfrm>
                      <a:off x="0" y="0"/>
                      <a:ext cx="2476846" cy="190527"/>
                    </a:xfrm>
                    <a:prstGeom prst="rect">
                      <a:avLst/>
                    </a:prstGeom>
                  </pic:spPr>
                </pic:pic>
              </a:graphicData>
            </a:graphic>
          </wp:inline>
        </w:drawing>
      </w:r>
    </w:p>
    <w:p w14:paraId="1773DD5C" w14:textId="6B902D33" w:rsidR="006A14EA" w:rsidRPr="006A14EA" w:rsidRDefault="006A14EA" w:rsidP="00AC0458">
      <w:pPr>
        <w:spacing w:line="320" w:lineRule="atLeast"/>
        <w:rPr>
          <w:i/>
          <w:iCs/>
        </w:rPr>
      </w:pPr>
      <w:r>
        <w:rPr>
          <w:i/>
          <w:iCs/>
        </w:rPr>
        <w:t xml:space="preserve">Figure </w:t>
      </w:r>
      <w:r w:rsidR="00A558C8">
        <w:rPr>
          <w:i/>
          <w:iCs/>
        </w:rPr>
        <w:t>27</w:t>
      </w:r>
      <w:r>
        <w:rPr>
          <w:i/>
          <w:iCs/>
        </w:rPr>
        <w:t>: new URL variable</w:t>
      </w:r>
    </w:p>
    <w:p w14:paraId="17371786" w14:textId="05BDA4B6" w:rsidR="003B5AD1" w:rsidRDefault="0035004B" w:rsidP="00AC0458">
      <w:pPr>
        <w:spacing w:line="320" w:lineRule="atLeast"/>
      </w:pPr>
      <w:r>
        <w:t xml:space="preserve">The exploit was written in python and </w:t>
      </w:r>
      <w:r w:rsidR="00AB1EC5">
        <w:t>was ran using python2</w:t>
      </w:r>
      <w:r w:rsidR="003B5AD1">
        <w:t>.</w:t>
      </w:r>
    </w:p>
    <w:p w14:paraId="44403332" w14:textId="33A377E6" w:rsidR="003B5AD1" w:rsidRDefault="003B5AD1" w:rsidP="00AC0458">
      <w:pPr>
        <w:spacing w:line="320" w:lineRule="atLeast"/>
      </w:pPr>
      <w:r>
        <w:t>See figure 2</w:t>
      </w:r>
      <w:r w:rsidR="00A558C8">
        <w:t>8</w:t>
      </w:r>
      <w:r>
        <w:t xml:space="preserve"> for syntax to run this exploit.</w:t>
      </w:r>
    </w:p>
    <w:p w14:paraId="1E854E03" w14:textId="7AD90BEC" w:rsidR="002617C2" w:rsidRDefault="002617C2" w:rsidP="00AC0458">
      <w:pPr>
        <w:spacing w:line="320" w:lineRule="atLeast"/>
      </w:pPr>
      <w:r w:rsidRPr="002617C2">
        <w:rPr>
          <w:noProof/>
        </w:rPr>
        <w:lastRenderedPageBreak/>
        <w:drawing>
          <wp:inline distT="0" distB="0" distL="0" distR="0" wp14:anchorId="73AB501F" wp14:editId="0E2DAAFA">
            <wp:extent cx="5449060" cy="876422"/>
            <wp:effectExtent l="0" t="0" r="0" b="0"/>
            <wp:docPr id="240784693" name="Picture 24078469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84693" name="Picture 1" descr="A screen shot of a computer screen&#10;&#10;Description automatically generated"/>
                    <pic:cNvPicPr/>
                  </pic:nvPicPr>
                  <pic:blipFill>
                    <a:blip r:embed="rId41"/>
                    <a:stretch>
                      <a:fillRect/>
                    </a:stretch>
                  </pic:blipFill>
                  <pic:spPr>
                    <a:xfrm>
                      <a:off x="0" y="0"/>
                      <a:ext cx="5449060" cy="876422"/>
                    </a:xfrm>
                    <a:prstGeom prst="rect">
                      <a:avLst/>
                    </a:prstGeom>
                  </pic:spPr>
                </pic:pic>
              </a:graphicData>
            </a:graphic>
          </wp:inline>
        </w:drawing>
      </w:r>
    </w:p>
    <w:p w14:paraId="1EFAD97D" w14:textId="7730E5EC" w:rsidR="002617C2" w:rsidRPr="002617C2" w:rsidRDefault="00723DF8" w:rsidP="00AC0458">
      <w:pPr>
        <w:spacing w:line="320" w:lineRule="atLeast"/>
        <w:rPr>
          <w:i/>
          <w:iCs/>
        </w:rPr>
      </w:pPr>
      <w:r>
        <w:rPr>
          <w:i/>
          <w:iCs/>
        </w:rPr>
        <w:t>Figure 2</w:t>
      </w:r>
      <w:r w:rsidR="00A558C8">
        <w:rPr>
          <w:i/>
          <w:iCs/>
        </w:rPr>
        <w:t>8</w:t>
      </w:r>
      <w:r>
        <w:rPr>
          <w:i/>
          <w:iCs/>
        </w:rPr>
        <w:t>: Running the exploit.</w:t>
      </w:r>
    </w:p>
    <w:p w14:paraId="1E7C43DD" w14:textId="494F97C9" w:rsidR="00AC67EF" w:rsidRDefault="00E34EF3" w:rsidP="00AC0458">
      <w:pPr>
        <w:spacing w:line="320" w:lineRule="atLeast"/>
      </w:pPr>
      <w:proofErr w:type="gramStart"/>
      <w:r>
        <w:t>U</w:t>
      </w:r>
      <w:r w:rsidR="008C0946">
        <w:t>ser</w:t>
      </w:r>
      <w:proofErr w:type="gramEnd"/>
      <w:r w:rsidR="008C0946">
        <w:t xml:space="preserve"> account with </w:t>
      </w:r>
      <w:r w:rsidR="00460120">
        <w:t>username</w:t>
      </w:r>
      <w:r w:rsidR="008C0946">
        <w:t xml:space="preserve"> Apparition and password abc123 was created</w:t>
      </w:r>
      <w:r w:rsidR="00A011B2">
        <w:t xml:space="preserve"> as shown in figure 2</w:t>
      </w:r>
      <w:r w:rsidR="00A558C8">
        <w:t>9</w:t>
      </w:r>
      <w:r w:rsidR="00A011B2">
        <w:t xml:space="preserve">. </w:t>
      </w:r>
    </w:p>
    <w:p w14:paraId="799C2FBF" w14:textId="2D9F4795" w:rsidR="00563216" w:rsidRDefault="00885E42" w:rsidP="00AC0458">
      <w:pPr>
        <w:spacing w:line="320" w:lineRule="atLeast"/>
      </w:pPr>
      <w:r w:rsidRPr="00885E42">
        <w:rPr>
          <w:noProof/>
        </w:rPr>
        <w:drawing>
          <wp:inline distT="0" distB="0" distL="0" distR="0" wp14:anchorId="772DE1F9" wp14:editId="3642F23D">
            <wp:extent cx="2400635" cy="428685"/>
            <wp:effectExtent l="0" t="0" r="0" b="9525"/>
            <wp:docPr id="320973638" name="Picture 32097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73638" name=""/>
                    <pic:cNvPicPr/>
                  </pic:nvPicPr>
                  <pic:blipFill>
                    <a:blip r:embed="rId42"/>
                    <a:stretch>
                      <a:fillRect/>
                    </a:stretch>
                  </pic:blipFill>
                  <pic:spPr>
                    <a:xfrm>
                      <a:off x="0" y="0"/>
                      <a:ext cx="2400635" cy="428685"/>
                    </a:xfrm>
                    <a:prstGeom prst="rect">
                      <a:avLst/>
                    </a:prstGeom>
                  </pic:spPr>
                </pic:pic>
              </a:graphicData>
            </a:graphic>
          </wp:inline>
        </w:drawing>
      </w:r>
    </w:p>
    <w:p w14:paraId="09013821" w14:textId="0152953A" w:rsidR="00885E42" w:rsidRDefault="00885E42" w:rsidP="00AC0458">
      <w:pPr>
        <w:spacing w:line="320" w:lineRule="atLeast"/>
        <w:rPr>
          <w:i/>
          <w:iCs/>
        </w:rPr>
      </w:pPr>
      <w:r>
        <w:rPr>
          <w:i/>
          <w:iCs/>
        </w:rPr>
        <w:t>Figure 2</w:t>
      </w:r>
      <w:r w:rsidR="00A558C8">
        <w:rPr>
          <w:i/>
          <w:iCs/>
        </w:rPr>
        <w:t>9</w:t>
      </w:r>
      <w:r>
        <w:rPr>
          <w:i/>
          <w:iCs/>
        </w:rPr>
        <w:t>:</w:t>
      </w:r>
      <w:r w:rsidR="00723DF8">
        <w:rPr>
          <w:i/>
          <w:iCs/>
        </w:rPr>
        <w:t xml:space="preserve"> </w:t>
      </w:r>
      <w:r>
        <w:rPr>
          <w:i/>
          <w:iCs/>
        </w:rPr>
        <w:t>New user created</w:t>
      </w:r>
      <w:r w:rsidR="00460120">
        <w:rPr>
          <w:i/>
          <w:iCs/>
        </w:rPr>
        <w:t>.</w:t>
      </w:r>
    </w:p>
    <w:p w14:paraId="7ED278A7" w14:textId="7D4A963A" w:rsidR="00885E42" w:rsidRDefault="00E34EF3" w:rsidP="00AC0458">
      <w:pPr>
        <w:spacing w:line="320" w:lineRule="atLeast"/>
      </w:pPr>
      <w:r>
        <w:t xml:space="preserve">Following on from this, the </w:t>
      </w:r>
      <w:r w:rsidR="00901BD1">
        <w:t>p</w:t>
      </w:r>
      <w:r>
        <w:t xml:space="preserve">enetration tester attempted running the </w:t>
      </w:r>
      <w:proofErr w:type="spellStart"/>
      <w:r>
        <w:t>phpinfo</w:t>
      </w:r>
      <w:proofErr w:type="spellEnd"/>
      <w:r>
        <w:t xml:space="preserve"> command on the server</w:t>
      </w:r>
      <w:r w:rsidR="00734CB4">
        <w:t>, which was executed successfully.</w:t>
      </w:r>
      <w:r w:rsidR="00545B3B">
        <w:t xml:space="preserve"> This gave the </w:t>
      </w:r>
      <w:r w:rsidR="00901BD1">
        <w:t>p</w:t>
      </w:r>
      <w:r w:rsidR="00545B3B">
        <w:t>enetration tester much information about the machine</w:t>
      </w:r>
      <w:r w:rsidR="00274C21">
        <w:t>, file system</w:t>
      </w:r>
      <w:r w:rsidR="00136233">
        <w:t xml:space="preserve"> </w:t>
      </w:r>
      <w:r w:rsidR="002B44D5">
        <w:t xml:space="preserve">and environment on which the web page ran. </w:t>
      </w:r>
      <w:r w:rsidR="0022173A">
        <w:t xml:space="preserve">The penetration </w:t>
      </w:r>
      <w:r w:rsidR="008C415A">
        <w:t xml:space="preserve">tester </w:t>
      </w:r>
      <w:r w:rsidR="0022173A">
        <w:t xml:space="preserve">attempted to get the web page to echo Hello World by replacing the </w:t>
      </w:r>
      <w:proofErr w:type="spellStart"/>
      <w:r w:rsidR="00D20CEB">
        <w:t>phpinfo</w:t>
      </w:r>
      <w:proofErr w:type="spellEnd"/>
      <w:r w:rsidR="00D20CEB">
        <w:t xml:space="preserve"> command in exploit.py </w:t>
      </w:r>
      <w:r w:rsidR="0022173A">
        <w:t>but this crashed the server</w:t>
      </w:r>
      <w:r w:rsidR="00153754">
        <w:t xml:space="preserve">. A </w:t>
      </w:r>
      <w:r w:rsidR="00DB4DF9">
        <w:t>PHP</w:t>
      </w:r>
      <w:r w:rsidR="00153754">
        <w:t xml:space="preserve"> reverse shell was also uploaded, and other commands were attempted but all crashed the server</w:t>
      </w:r>
      <w:r w:rsidR="00FC4FD2">
        <w:t xml:space="preserve">. </w:t>
      </w:r>
    </w:p>
    <w:p w14:paraId="743AA30C" w14:textId="1079E456" w:rsidR="00FC4FD2" w:rsidRPr="00885E42" w:rsidRDefault="00315EEF" w:rsidP="00AC0458">
      <w:pPr>
        <w:spacing w:line="320" w:lineRule="atLeast"/>
      </w:pPr>
      <w:r>
        <w:t>On p</w:t>
      </w:r>
      <w:r w:rsidR="000E39E2">
        <w:t xml:space="preserve">ort 2033 </w:t>
      </w:r>
      <w:proofErr w:type="spellStart"/>
      <w:r w:rsidR="000E39E2">
        <w:t>HttpFileServer</w:t>
      </w:r>
      <w:proofErr w:type="spellEnd"/>
      <w:r w:rsidR="000E39E2">
        <w:t xml:space="preserve"> was running. </w:t>
      </w:r>
      <w:r w:rsidR="00CF16B1">
        <w:t xml:space="preserve">The same process used in compromising the same web page on server 1 was </w:t>
      </w:r>
      <w:r w:rsidR="008E7E17">
        <w:t>used, except the penetration tester change</w:t>
      </w:r>
      <w:r w:rsidR="00EB516F">
        <w:t>d</w:t>
      </w:r>
      <w:r w:rsidR="008E7E17">
        <w:t xml:space="preserve"> </w:t>
      </w:r>
      <w:r w:rsidR="00EB516F">
        <w:t>t</w:t>
      </w:r>
      <w:r w:rsidR="008E7E17">
        <w:t>he Metasploit variables RHOST and RPORT to match the port and server</w:t>
      </w:r>
      <w:r w:rsidR="00517843">
        <w:t xml:space="preserve"> 2</w:t>
      </w:r>
      <w:r w:rsidR="008E7E17">
        <w:t xml:space="preserve"> IP address. </w:t>
      </w:r>
      <w:r w:rsidR="00A439B4">
        <w:t xml:space="preserve">This exploit was successful. </w:t>
      </w:r>
    </w:p>
    <w:p w14:paraId="6A446620" w14:textId="0284DD16" w:rsidR="00470DDC" w:rsidRDefault="00295B9B" w:rsidP="00AC0458">
      <w:pPr>
        <w:spacing w:line="320" w:lineRule="atLeast"/>
      </w:pPr>
      <w:r>
        <w:t xml:space="preserve">The Penetration tester then checked what permissions this was running as, and the </w:t>
      </w:r>
      <w:proofErr w:type="spellStart"/>
      <w:r w:rsidR="00517843">
        <w:t>meterpreter</w:t>
      </w:r>
      <w:proofErr w:type="spellEnd"/>
      <w:r w:rsidR="00517843">
        <w:t xml:space="preserve"> </w:t>
      </w:r>
      <w:r>
        <w:t>shell was running with system authority.</w:t>
      </w:r>
      <w:r w:rsidR="00A66C8F">
        <w:t xml:space="preserve"> NTLM hashes of all users were then taken using the Metasploit </w:t>
      </w:r>
      <w:proofErr w:type="spellStart"/>
      <w:r w:rsidR="00A66C8F">
        <w:t>hashdump</w:t>
      </w:r>
      <w:proofErr w:type="spellEnd"/>
      <w:r w:rsidR="00A66C8F">
        <w:t xml:space="preserve"> command</w:t>
      </w:r>
      <w:r w:rsidR="00F037FD">
        <w:t xml:space="preserve"> which </w:t>
      </w:r>
      <w:r w:rsidR="00A66C8F">
        <w:t xml:space="preserve">appeared to be the same as the hashes from server 1. </w:t>
      </w:r>
      <w:r>
        <w:t xml:space="preserve"> </w:t>
      </w:r>
      <w:r w:rsidR="00F55E7A">
        <w:t>Th</w:t>
      </w:r>
      <w:r w:rsidR="008C415A">
        <w:t xml:space="preserve">e attacker then </w:t>
      </w:r>
      <w:r w:rsidR="00280F68">
        <w:t xml:space="preserve">explored the filesystem, and </w:t>
      </w:r>
      <w:r w:rsidR="00A9519F">
        <w:t xml:space="preserve">attempted to add </w:t>
      </w:r>
      <w:proofErr w:type="spellStart"/>
      <w:r w:rsidR="00A9519F">
        <w:t>netcat</w:t>
      </w:r>
      <w:proofErr w:type="spellEnd"/>
      <w:r w:rsidR="00A9519F">
        <w:t xml:space="preserve"> to </w:t>
      </w:r>
      <w:r w:rsidR="00DB38D1">
        <w:t xml:space="preserve">the list of </w:t>
      </w:r>
      <w:r w:rsidR="00F1230F">
        <w:t>services</w:t>
      </w:r>
      <w:r w:rsidR="00470DDC">
        <w:t xml:space="preserve"> that would run on startup, however this crashed the server, the same as </w:t>
      </w:r>
      <w:r w:rsidR="00235597">
        <w:t>s</w:t>
      </w:r>
      <w:r w:rsidR="00470DDC">
        <w:t xml:space="preserve">erver 1. </w:t>
      </w:r>
    </w:p>
    <w:p w14:paraId="6420C3A8" w14:textId="77777777" w:rsidR="00235597" w:rsidRDefault="00235597" w:rsidP="00AC0458">
      <w:pPr>
        <w:spacing w:line="320" w:lineRule="atLeast"/>
      </w:pPr>
    </w:p>
    <w:p w14:paraId="713D441E" w14:textId="5D333AA7" w:rsidR="0097347B" w:rsidRDefault="0097347B" w:rsidP="0097347B">
      <w:pPr>
        <w:spacing w:line="320" w:lineRule="atLeast"/>
        <w:rPr>
          <w:b/>
          <w:bCs/>
        </w:rPr>
      </w:pPr>
      <w:r>
        <w:rPr>
          <w:b/>
          <w:bCs/>
        </w:rPr>
        <w:t xml:space="preserve">John </w:t>
      </w:r>
    </w:p>
    <w:p w14:paraId="1CACBB1B" w14:textId="3BCE48A1" w:rsidR="0097347B" w:rsidRDefault="0097347B" w:rsidP="0097347B">
      <w:pPr>
        <w:spacing w:line="320" w:lineRule="atLeast"/>
      </w:pPr>
      <w:r>
        <w:t xml:space="preserve">John the ripper is a </w:t>
      </w:r>
      <w:r w:rsidR="00C5740D">
        <w:t xml:space="preserve">brute forcing tool designed for cracking </w:t>
      </w:r>
      <w:r w:rsidR="00301FCA">
        <w:t>hashes and</w:t>
      </w:r>
      <w:r w:rsidR="00C5740D">
        <w:t xml:space="preserve"> was used by the penetration tester to crack the </w:t>
      </w:r>
      <w:r w:rsidR="00360A10">
        <w:t>NTLM hashes</w:t>
      </w:r>
      <w:r w:rsidR="00EF631F">
        <w:t xml:space="preserve">. Out of all the users and the </w:t>
      </w:r>
      <w:r w:rsidR="00280266">
        <w:t>7 administrator</w:t>
      </w:r>
      <w:r w:rsidR="00D555E2">
        <w:t>s</w:t>
      </w:r>
      <w:r w:rsidR="00280266">
        <w:t xml:space="preserve">, 18 hashes were </w:t>
      </w:r>
      <w:proofErr w:type="gramStart"/>
      <w:r w:rsidR="00280266">
        <w:t>cracked</w:t>
      </w:r>
      <w:proofErr w:type="gramEnd"/>
      <w:r w:rsidR="00280266">
        <w:t xml:space="preserve"> and </w:t>
      </w:r>
      <w:r w:rsidR="00D74580">
        <w:t>4 administrator accounts passwords were discovered</w:t>
      </w:r>
      <w:r w:rsidR="00A30A62">
        <w:t xml:space="preserve">, as indicated by </w:t>
      </w:r>
      <w:r w:rsidR="008C3D57">
        <w:t xml:space="preserve">figure </w:t>
      </w:r>
      <w:r w:rsidR="00A558C8">
        <w:t>30</w:t>
      </w:r>
      <w:r w:rsidR="008C3D57">
        <w:t>.</w:t>
      </w:r>
    </w:p>
    <w:p w14:paraId="51FBA4ED" w14:textId="21BB2032" w:rsidR="008C3D57" w:rsidRDefault="008C3D57" w:rsidP="0097347B">
      <w:pPr>
        <w:spacing w:line="320" w:lineRule="atLeast"/>
      </w:pPr>
      <w:r w:rsidRPr="008C3D57">
        <w:rPr>
          <w:noProof/>
        </w:rPr>
        <w:lastRenderedPageBreak/>
        <w:drawing>
          <wp:inline distT="0" distB="0" distL="0" distR="0" wp14:anchorId="22CEF336" wp14:editId="64B29351">
            <wp:extent cx="4905375" cy="2824782"/>
            <wp:effectExtent l="0" t="0" r="0" b="0"/>
            <wp:docPr id="9192777" name="Picture 91927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777" name="Picture 1" descr="A screenshot of a computer&#10;&#10;Description automatically generated"/>
                    <pic:cNvPicPr/>
                  </pic:nvPicPr>
                  <pic:blipFill>
                    <a:blip r:embed="rId43"/>
                    <a:stretch>
                      <a:fillRect/>
                    </a:stretch>
                  </pic:blipFill>
                  <pic:spPr>
                    <a:xfrm>
                      <a:off x="0" y="0"/>
                      <a:ext cx="4934259" cy="2841415"/>
                    </a:xfrm>
                    <a:prstGeom prst="rect">
                      <a:avLst/>
                    </a:prstGeom>
                  </pic:spPr>
                </pic:pic>
              </a:graphicData>
            </a:graphic>
          </wp:inline>
        </w:drawing>
      </w:r>
    </w:p>
    <w:p w14:paraId="68F83673" w14:textId="55AE9E94" w:rsidR="008C3D57" w:rsidRDefault="008C3D57" w:rsidP="0097347B">
      <w:pPr>
        <w:spacing w:line="320" w:lineRule="atLeast"/>
        <w:rPr>
          <w:i/>
          <w:iCs/>
        </w:rPr>
      </w:pPr>
      <w:r>
        <w:rPr>
          <w:i/>
          <w:iCs/>
        </w:rPr>
        <w:t xml:space="preserve">Figure </w:t>
      </w:r>
      <w:r w:rsidR="00A558C8">
        <w:rPr>
          <w:i/>
          <w:iCs/>
        </w:rPr>
        <w:t>30</w:t>
      </w:r>
      <w:r w:rsidR="003B5AA4">
        <w:rPr>
          <w:i/>
          <w:iCs/>
        </w:rPr>
        <w:t>: Administrator passwords</w:t>
      </w:r>
    </w:p>
    <w:p w14:paraId="7F21329D" w14:textId="77777777" w:rsidR="00D555E2" w:rsidRDefault="00D555E2" w:rsidP="0097347B">
      <w:pPr>
        <w:spacing w:line="320" w:lineRule="atLeast"/>
        <w:rPr>
          <w:b/>
          <w:bCs/>
        </w:rPr>
      </w:pPr>
    </w:p>
    <w:p w14:paraId="06284E6C" w14:textId="77777777" w:rsidR="00D555E2" w:rsidRDefault="00D555E2" w:rsidP="0097347B">
      <w:pPr>
        <w:spacing w:line="320" w:lineRule="atLeast"/>
        <w:rPr>
          <w:b/>
          <w:bCs/>
        </w:rPr>
      </w:pPr>
    </w:p>
    <w:p w14:paraId="4CAE22E0" w14:textId="379FBD27" w:rsidR="00253224" w:rsidRDefault="00253224" w:rsidP="0097347B">
      <w:pPr>
        <w:spacing w:line="320" w:lineRule="atLeast"/>
        <w:rPr>
          <w:b/>
          <w:bCs/>
        </w:rPr>
      </w:pPr>
      <w:r>
        <w:rPr>
          <w:b/>
          <w:bCs/>
        </w:rPr>
        <w:t>RDP</w:t>
      </w:r>
    </w:p>
    <w:p w14:paraId="24CBE03E" w14:textId="5E22A2A9" w:rsidR="00253224" w:rsidRDefault="00253224" w:rsidP="00253224">
      <w:pPr>
        <w:spacing w:line="320" w:lineRule="atLeast"/>
      </w:pPr>
      <w:r>
        <w:t xml:space="preserve">RDP is shorthand for remote desktop protocol and allows a user remote access to the GUI of a computer. The </w:t>
      </w:r>
      <w:r w:rsidR="00101302">
        <w:t>p</w:t>
      </w:r>
      <w:r>
        <w:t xml:space="preserve">enetration tester logged onto both Server1 and Server 2 with the </w:t>
      </w:r>
      <w:proofErr w:type="spellStart"/>
      <w:proofErr w:type="gramStart"/>
      <w:r>
        <w:t>W.holt</w:t>
      </w:r>
      <w:proofErr w:type="spellEnd"/>
      <w:proofErr w:type="gramEnd"/>
      <w:r>
        <w:t xml:space="preserve"> administrator account, but any of the administrator accounts could be used. </w:t>
      </w:r>
    </w:p>
    <w:p w14:paraId="1D745EDA" w14:textId="6BF34255" w:rsidR="00AC0458" w:rsidRPr="004D6CFD" w:rsidRDefault="006232A5" w:rsidP="004D6CFD">
      <w:pPr>
        <w:spacing w:line="320" w:lineRule="atLeast"/>
      </w:pPr>
      <w:r>
        <w:t xml:space="preserve">On load with RDP both servers loaded with Server Manager </w:t>
      </w:r>
      <w:r w:rsidR="00124F9D">
        <w:t xml:space="preserve">which allowed the </w:t>
      </w:r>
      <w:r w:rsidR="009C5787">
        <w:t>p</w:t>
      </w:r>
      <w:r w:rsidR="00124F9D">
        <w:t>enetration</w:t>
      </w:r>
      <w:r w:rsidR="009C5787">
        <w:t xml:space="preserve"> tester</w:t>
      </w:r>
      <w:r w:rsidR="00124F9D">
        <w:t xml:space="preserve"> to </w:t>
      </w:r>
      <w:r w:rsidR="004E6395">
        <w:t>view, start and stop serv</w:t>
      </w:r>
      <w:r w:rsidR="003A5B91">
        <w:t>ices running on the server.</w:t>
      </w:r>
      <w:r w:rsidR="00F94D65">
        <w:t xml:space="preserve"> The Penetration Tester was also able to access multiple</w:t>
      </w:r>
      <w:r w:rsidR="00DD18FA">
        <w:t xml:space="preserve"> files on </w:t>
      </w:r>
      <w:r w:rsidR="009C5787">
        <w:t>Server</w:t>
      </w:r>
      <w:r w:rsidR="005E1AC1">
        <w:t xml:space="preserve"> 1 and Server 2</w:t>
      </w:r>
      <w:r w:rsidR="00DD18FA">
        <w:t xml:space="preserve"> Network share</w:t>
      </w:r>
      <w:r w:rsidR="009C5787">
        <w:t>s</w:t>
      </w:r>
      <w:r w:rsidR="00880A10">
        <w:t>.</w:t>
      </w:r>
      <w:r w:rsidR="00811A10">
        <w:t xml:space="preserve"> These files contained images of the </w:t>
      </w:r>
      <w:r w:rsidR="00C9033B">
        <w:t>Manchester</w:t>
      </w:r>
      <w:r w:rsidR="00811A10">
        <w:t xml:space="preserve"> United logo,</w:t>
      </w:r>
      <w:r w:rsidR="00A40AFC">
        <w:t xml:space="preserve"> images of many different rugby teams and </w:t>
      </w:r>
      <w:r w:rsidR="00B671E6">
        <w:t>multiple files about Online Video</w:t>
      </w:r>
      <w:r w:rsidR="00A97E20">
        <w:t xml:space="preserve"> and Word in different format</w:t>
      </w:r>
      <w:r w:rsidR="00A558C8">
        <w:t>s.</w:t>
      </w:r>
    </w:p>
    <w:p w14:paraId="0FA4223E" w14:textId="77777777" w:rsidR="00D828F5" w:rsidRDefault="00341658" w:rsidP="00865937">
      <w:pPr>
        <w:pStyle w:val="Heading1"/>
        <w:rPr>
          <w:lang w:eastAsia="en-US"/>
        </w:rPr>
      </w:pPr>
      <w:bookmarkStart w:id="8" w:name="_Toc153806942"/>
      <w:r>
        <w:rPr>
          <w:lang w:eastAsia="en-US"/>
        </w:rPr>
        <w:lastRenderedPageBreak/>
        <w:t>Discussion</w:t>
      </w:r>
      <w:bookmarkEnd w:id="8"/>
    </w:p>
    <w:p w14:paraId="26C24F76" w14:textId="77777777" w:rsidR="00493395" w:rsidRDefault="00493395" w:rsidP="00493395">
      <w:pPr>
        <w:pStyle w:val="Heading2"/>
        <w:rPr>
          <w:rFonts w:eastAsia="Times New Roman"/>
          <w:lang w:eastAsia="en-US"/>
        </w:rPr>
      </w:pPr>
      <w:bookmarkStart w:id="9" w:name="_Toc153806943"/>
      <w:r>
        <w:rPr>
          <w:rFonts w:eastAsia="Times New Roman"/>
          <w:lang w:eastAsia="en-US"/>
        </w:rPr>
        <w:t>General Discussion</w:t>
      </w:r>
      <w:bookmarkEnd w:id="9"/>
    </w:p>
    <w:p w14:paraId="00F12D39" w14:textId="423C57ED" w:rsidR="00B92D9D" w:rsidRDefault="0089579B" w:rsidP="0066011B">
      <w:r>
        <w:t xml:space="preserve">Through using the methodology mentioned in </w:t>
      </w:r>
      <w:r w:rsidR="00153FC8">
        <w:t>this</w:t>
      </w:r>
      <w:r>
        <w:t xml:space="preserve"> report, the Penetration tester was able to compromise the</w:t>
      </w:r>
      <w:r w:rsidR="001145C9">
        <w:t xml:space="preserve"> entire network. However, the Penetration Tester did begin</w:t>
      </w:r>
      <w:r w:rsidR="007D67DA">
        <w:t xml:space="preserve"> </w:t>
      </w:r>
      <w:r w:rsidR="001145C9">
        <w:t>with a</w:t>
      </w:r>
      <w:r w:rsidR="007D67DA">
        <w:t xml:space="preserve"> test</w:t>
      </w:r>
      <w:r w:rsidR="001145C9">
        <w:t xml:space="preserve"> account, removing initial access</w:t>
      </w:r>
      <w:r w:rsidR="00F652EA">
        <w:t>, pivoting</w:t>
      </w:r>
      <w:r w:rsidR="00FE17FA">
        <w:t xml:space="preserve"> and </w:t>
      </w:r>
      <w:proofErr w:type="spellStart"/>
      <w:r w:rsidR="00FE17FA">
        <w:t>footprinting</w:t>
      </w:r>
      <w:proofErr w:type="spellEnd"/>
      <w:r w:rsidR="00FE17FA">
        <w:t xml:space="preserve"> which significantly shortened the length of the penetration test.</w:t>
      </w:r>
      <w:r w:rsidR="001D3083">
        <w:t xml:space="preserve"> </w:t>
      </w:r>
      <w:r w:rsidR="00C534E8">
        <w:t>By following thi</w:t>
      </w:r>
      <w:r w:rsidR="000C4519">
        <w:t xml:space="preserve">s methodology, it was quite </w:t>
      </w:r>
      <w:r w:rsidR="009115D8">
        <w:t>simple</w:t>
      </w:r>
      <w:r w:rsidR="000C4519">
        <w:t xml:space="preserve"> to identify vulnerabilities running on this </w:t>
      </w:r>
      <w:proofErr w:type="gramStart"/>
      <w:r w:rsidR="000C4519">
        <w:t>companies</w:t>
      </w:r>
      <w:proofErr w:type="gramEnd"/>
      <w:r w:rsidR="000C4519">
        <w:t xml:space="preserve"> network.</w:t>
      </w:r>
    </w:p>
    <w:p w14:paraId="07B8A138" w14:textId="6AFB95BE" w:rsidR="0089579B" w:rsidRDefault="000C4519" w:rsidP="0066011B">
      <w:r>
        <w:t xml:space="preserve"> </w:t>
      </w:r>
      <w:r w:rsidR="00611BF6">
        <w:t xml:space="preserve">On first </w:t>
      </w:r>
      <w:r w:rsidR="001B022D">
        <w:t xml:space="preserve">exploitation on the FTP Home server, all shares and the Administrator user was able to be accessed using directory traversal, and on first compromise on the </w:t>
      </w:r>
      <w:proofErr w:type="spellStart"/>
      <w:r w:rsidR="001B022D">
        <w:t>HttpFIleServer</w:t>
      </w:r>
      <w:proofErr w:type="spellEnd"/>
      <w:r w:rsidR="001B022D">
        <w:t xml:space="preserve">, </w:t>
      </w:r>
      <w:r w:rsidR="006D7CBF">
        <w:t xml:space="preserve">it was running as system, meaning that all </w:t>
      </w:r>
      <w:r w:rsidR="00090EFC">
        <w:t>services were running with full privileges, making exploitation significantly easier for any attacker.</w:t>
      </w:r>
      <w:r w:rsidR="00554848">
        <w:t xml:space="preserve"> </w:t>
      </w:r>
      <w:r w:rsidR="00524B28">
        <w:t>This could also cause signi</w:t>
      </w:r>
      <w:r w:rsidR="0070478B">
        <w:t xml:space="preserve">ficant loss to company </w:t>
      </w:r>
      <w:r w:rsidR="005F6010">
        <w:t>data</w:t>
      </w:r>
      <w:r w:rsidR="0070478B">
        <w:t xml:space="preserve">, as </w:t>
      </w:r>
      <w:r w:rsidR="005F6010">
        <w:t>an</w:t>
      </w:r>
      <w:r w:rsidR="0070478B">
        <w:t xml:space="preserve"> attacker could delete </w:t>
      </w:r>
      <w:r w:rsidR="002C2C54">
        <w:t>directories</w:t>
      </w:r>
      <w:r w:rsidR="0070478B">
        <w:t xml:space="preserve">, which may cause a huge loss of data. </w:t>
      </w:r>
    </w:p>
    <w:p w14:paraId="090EF0D7" w14:textId="422EF3C6" w:rsidR="00180549" w:rsidRDefault="00FC5B4B" w:rsidP="0066011B">
      <w:r>
        <w:t xml:space="preserve">Nessus identified </w:t>
      </w:r>
      <w:r w:rsidR="005F6010">
        <w:t>an</w:t>
      </w:r>
      <w:r>
        <w:t xml:space="preserve"> unauthenticated user</w:t>
      </w:r>
      <w:r w:rsidR="00DB415B">
        <w:t xml:space="preserve"> account vulnerability on the </w:t>
      </w:r>
      <w:proofErr w:type="spellStart"/>
      <w:r w:rsidR="00DB415B">
        <w:t>argosoft</w:t>
      </w:r>
      <w:proofErr w:type="spellEnd"/>
      <w:r w:rsidR="00DB415B">
        <w:t xml:space="preserve"> mail </w:t>
      </w:r>
      <w:proofErr w:type="gramStart"/>
      <w:r w:rsidR="00DB415B">
        <w:t>server,</w:t>
      </w:r>
      <w:proofErr w:type="gramEnd"/>
      <w:r w:rsidR="00DB415B">
        <w:t xml:space="preserve"> however the </w:t>
      </w:r>
      <w:r w:rsidR="005E3679">
        <w:t>p</w:t>
      </w:r>
      <w:r w:rsidR="00DB415B">
        <w:t xml:space="preserve">enetration tester was unable to </w:t>
      </w:r>
      <w:r w:rsidR="00C9780C">
        <w:t xml:space="preserve">find </w:t>
      </w:r>
      <w:r w:rsidR="00944A82">
        <w:t>technical details for this exploit, and as such just experimented with usage of the add new user function but was unable to find this exact vulnerability.</w:t>
      </w:r>
      <w:r w:rsidR="00A529DF">
        <w:t xml:space="preserve">  </w:t>
      </w:r>
      <w:r w:rsidR="00A50942">
        <w:t xml:space="preserve">Or, </w:t>
      </w:r>
      <w:proofErr w:type="spellStart"/>
      <w:r w:rsidR="00A50942">
        <w:t>Argosoft</w:t>
      </w:r>
      <w:proofErr w:type="spellEnd"/>
      <w:r w:rsidR="00A50942">
        <w:t xml:space="preserve"> may have been configured in such a manner that it was not vulnerable to this exact exploit. </w:t>
      </w:r>
    </w:p>
    <w:p w14:paraId="441418D6" w14:textId="6014048F" w:rsidR="00A529DF" w:rsidRDefault="00A529DF" w:rsidP="0066011B">
      <w:r>
        <w:t xml:space="preserve">On the log 1 </w:t>
      </w:r>
      <w:proofErr w:type="spellStart"/>
      <w:r>
        <w:t>cms</w:t>
      </w:r>
      <w:proofErr w:type="spellEnd"/>
      <w:r>
        <w:t xml:space="preserve"> vulnerability the </w:t>
      </w:r>
      <w:r w:rsidR="005E3679">
        <w:t>p</w:t>
      </w:r>
      <w:r>
        <w:t xml:space="preserve">enetration tester experimented significantly </w:t>
      </w:r>
      <w:r w:rsidR="006B49A7">
        <w:t xml:space="preserve">with </w:t>
      </w:r>
      <w:r w:rsidR="00850DF3">
        <w:t>t</w:t>
      </w:r>
      <w:r w:rsidR="006B49A7">
        <w:t xml:space="preserve">he </w:t>
      </w:r>
      <w:r w:rsidR="00850DF3">
        <w:t>ajax file manager upload feature</w:t>
      </w:r>
      <w:r w:rsidR="007D2C48">
        <w:t>. The</w:t>
      </w:r>
      <w:r w:rsidR="00326EA3">
        <w:t xml:space="preserve"> vulnerability was in the </w:t>
      </w:r>
      <w:proofErr w:type="spellStart"/>
      <w:r w:rsidR="00326EA3">
        <w:t>data.php</w:t>
      </w:r>
      <w:proofErr w:type="spellEnd"/>
      <w:r w:rsidR="00326EA3">
        <w:t xml:space="preserve"> folder that was called by the ajax create </w:t>
      </w:r>
      <w:proofErr w:type="spellStart"/>
      <w:r w:rsidR="00326EA3">
        <w:t>folder.php</w:t>
      </w:r>
      <w:proofErr w:type="spellEnd"/>
      <w:r w:rsidR="00326EA3">
        <w:t xml:space="preserve">, so the penetration tester attempted </w:t>
      </w:r>
      <w:r w:rsidR="00980032">
        <w:t>Injecting code inside</w:t>
      </w:r>
      <w:r w:rsidR="00E25E7B">
        <w:t xml:space="preserve"> the create folder field, however this was unsuccessful. </w:t>
      </w:r>
      <w:r w:rsidR="001E4B45">
        <w:t xml:space="preserve">Ultimately, the </w:t>
      </w:r>
      <w:r w:rsidR="00C451AF">
        <w:t>p</w:t>
      </w:r>
      <w:r w:rsidR="001E4B45">
        <w:t xml:space="preserve">enetration </w:t>
      </w:r>
      <w:r w:rsidR="00DD74FC">
        <w:t xml:space="preserve">tester </w:t>
      </w:r>
      <w:r w:rsidR="001E4B45">
        <w:t xml:space="preserve">was unsure why this </w:t>
      </w:r>
      <w:r w:rsidR="004B341E">
        <w:t xml:space="preserve">exploit was unsuccessful </w:t>
      </w:r>
      <w:r w:rsidR="00B80A7E">
        <w:t xml:space="preserve">despite being correctly configured. At the time of this exploit attempt, the </w:t>
      </w:r>
      <w:r w:rsidR="006A12FF">
        <w:t>p</w:t>
      </w:r>
      <w:r w:rsidR="00B80A7E">
        <w:t xml:space="preserve">enetration tester </w:t>
      </w:r>
      <w:r w:rsidR="008573CF">
        <w:t>ha</w:t>
      </w:r>
      <w:r w:rsidR="006A12FF">
        <w:t>d</w:t>
      </w:r>
      <w:r w:rsidR="008573CF">
        <w:t xml:space="preserve"> not turned off Windows Defender on the target, so </w:t>
      </w:r>
      <w:r w:rsidR="005A1575">
        <w:t xml:space="preserve">that may have detected the </w:t>
      </w:r>
      <w:r w:rsidR="001358AA">
        <w:t>exploit and blocked it, however the error on the exploit was no response, so this was proba</w:t>
      </w:r>
      <w:r w:rsidR="00CA6F8B">
        <w:t xml:space="preserve">bly not the case. </w:t>
      </w:r>
    </w:p>
    <w:p w14:paraId="6F405D35" w14:textId="68702F73" w:rsidR="00A42A4B" w:rsidRDefault="00145755" w:rsidP="0066011B">
      <w:r>
        <w:t xml:space="preserve">On server 2, </w:t>
      </w:r>
      <w:r w:rsidR="00C67A56">
        <w:t xml:space="preserve">exploitation on the </w:t>
      </w:r>
      <w:proofErr w:type="spellStart"/>
      <w:r w:rsidR="00C67A56">
        <w:t>BoZon</w:t>
      </w:r>
      <w:proofErr w:type="spellEnd"/>
      <w:r w:rsidR="00C67A56">
        <w:t xml:space="preserve"> webpage was mostly unsuccessful, however a user was successfully created which </w:t>
      </w:r>
      <w:r w:rsidR="00B64A0F">
        <w:t xml:space="preserve">is a </w:t>
      </w:r>
      <w:r w:rsidR="006D3160">
        <w:t>significant</w:t>
      </w:r>
      <w:r w:rsidR="00B64A0F">
        <w:t xml:space="preserve"> exploit on any </w:t>
      </w:r>
      <w:r w:rsidR="00172445">
        <w:t>webpage</w:t>
      </w:r>
      <w:r w:rsidR="00B64A0F">
        <w:t xml:space="preserve">. As soon as a user was created, or added via the exploit, it was </w:t>
      </w:r>
      <w:r w:rsidR="00830F3B">
        <w:t>immediately given super</w:t>
      </w:r>
      <w:r w:rsidR="00172445">
        <w:t xml:space="preserve">user </w:t>
      </w:r>
      <w:r w:rsidR="00830F3B">
        <w:t xml:space="preserve">permissions on the </w:t>
      </w:r>
      <w:r w:rsidR="005950A2">
        <w:t xml:space="preserve">web page. </w:t>
      </w:r>
      <w:r w:rsidR="00D05998">
        <w:t xml:space="preserve"> </w:t>
      </w:r>
      <w:r w:rsidR="004A773E">
        <w:t xml:space="preserve">This allowed the user to change many configurations and permissions, </w:t>
      </w:r>
      <w:r w:rsidR="006D3160">
        <w:t>meaning there may have been specific configurations that would allow for</w:t>
      </w:r>
      <w:r w:rsidR="009F4F84">
        <w:t xml:space="preserve"> further exploitation however the </w:t>
      </w:r>
      <w:r w:rsidR="006D3160">
        <w:t xml:space="preserve">penetration tester did not find a configuration that allowed this. </w:t>
      </w:r>
      <w:r w:rsidR="00D05998">
        <w:t>When the exploit was used</w:t>
      </w:r>
      <w:r w:rsidR="00C36226">
        <w:t xml:space="preserve"> to execute </w:t>
      </w:r>
      <w:proofErr w:type="spellStart"/>
      <w:r w:rsidR="00D11EE4">
        <w:t>phpinfo</w:t>
      </w:r>
      <w:proofErr w:type="spellEnd"/>
      <w:r w:rsidR="00D11EE4">
        <w:t xml:space="preserve"> command upon refresh, the server crashed resetting all configurations and </w:t>
      </w:r>
      <w:r w:rsidR="00337F2D">
        <w:t xml:space="preserve">webpages. </w:t>
      </w:r>
    </w:p>
    <w:p w14:paraId="205AD487" w14:textId="1C5E5796" w:rsidR="0010159D" w:rsidRDefault="00D344D9" w:rsidP="0066011B">
      <w:proofErr w:type="gramStart"/>
      <w:r>
        <w:t>Both of the HFS</w:t>
      </w:r>
      <w:proofErr w:type="gramEnd"/>
      <w:r>
        <w:t xml:space="preserve"> </w:t>
      </w:r>
      <w:r w:rsidR="00752B1E">
        <w:t>w</w:t>
      </w:r>
      <w:r>
        <w:t xml:space="preserve">eb pages allowed exploitation successfully, </w:t>
      </w:r>
      <w:r w:rsidR="009C7997">
        <w:t xml:space="preserve">without </w:t>
      </w:r>
      <w:r w:rsidR="004507C9">
        <w:t>e</w:t>
      </w:r>
      <w:r w:rsidR="009C7997">
        <w:t xml:space="preserve">ither of the servers </w:t>
      </w:r>
      <w:r w:rsidR="004507C9">
        <w:t xml:space="preserve">crashing. </w:t>
      </w:r>
      <w:r w:rsidR="00AD5480">
        <w:t xml:space="preserve">When the user attempted to add persistence, the server </w:t>
      </w:r>
      <w:r w:rsidR="00914C7C">
        <w:t>crashed</w:t>
      </w:r>
      <w:r w:rsidR="00B47C06">
        <w:t xml:space="preserve">. This could </w:t>
      </w:r>
      <w:r w:rsidR="001402A3">
        <w:t xml:space="preserve">be because </w:t>
      </w:r>
      <w:r w:rsidR="00605555">
        <w:t xml:space="preserve">it conflicts with </w:t>
      </w:r>
      <w:r w:rsidR="001B1B41">
        <w:t xml:space="preserve">other services running on startup, </w:t>
      </w:r>
      <w:r w:rsidR="00B61858">
        <w:t xml:space="preserve">or a permissions issue. This was attempted multiple times and </w:t>
      </w:r>
      <w:r w:rsidR="00AB778E">
        <w:t xml:space="preserve">both servers </w:t>
      </w:r>
      <w:r w:rsidR="00B61858">
        <w:t>crashed on every attempt</w:t>
      </w:r>
      <w:r w:rsidR="00AB778E">
        <w:t xml:space="preserve"> at this.</w:t>
      </w:r>
    </w:p>
    <w:p w14:paraId="311BD09A" w14:textId="6D32CB1B" w:rsidR="00A5662B" w:rsidRDefault="00DE2226" w:rsidP="0066011B">
      <w:r>
        <w:t xml:space="preserve">Once inside the machine, the penetration tester was able to access all information on the network with system </w:t>
      </w:r>
      <w:r w:rsidR="00A5662B">
        <w:t>permissions</w:t>
      </w:r>
      <w:r w:rsidR="004A046A">
        <w:t>, which was expected, and with administrator permissions, showing the network did not follow the recommend</w:t>
      </w:r>
      <w:r w:rsidR="00931135">
        <w:t>ed p</w:t>
      </w:r>
      <w:r w:rsidR="00F356C3">
        <w:t>olicy</w:t>
      </w:r>
      <w:r w:rsidR="00931135">
        <w:t xml:space="preserve"> of least privilege. </w:t>
      </w:r>
    </w:p>
    <w:p w14:paraId="3F79FC4C" w14:textId="23B43E10" w:rsidR="00E019C4" w:rsidRDefault="00E019C4" w:rsidP="0066011B">
      <w:r>
        <w:lastRenderedPageBreak/>
        <w:t xml:space="preserve">DLL hijacking vulnerabilities were also discovered by </w:t>
      </w:r>
      <w:proofErr w:type="spellStart"/>
      <w:r>
        <w:t>Winpeas</w:t>
      </w:r>
      <w:proofErr w:type="spellEnd"/>
      <w:r>
        <w:t xml:space="preserve">, however the attacker had trouble using the reg command in </w:t>
      </w:r>
      <w:r w:rsidR="006A4D6E">
        <w:t>PowerShell</w:t>
      </w:r>
      <w:r>
        <w:t xml:space="preserve"> with their user </w:t>
      </w:r>
      <w:r w:rsidR="00383664">
        <w:t xml:space="preserve">privileges to change the path variable </w:t>
      </w:r>
      <w:r w:rsidR="00B93235">
        <w:t xml:space="preserve">to point towards a new DLL. If </w:t>
      </w:r>
      <w:r w:rsidR="00D0226D">
        <w:t xml:space="preserve">more time was had during the Penetration test the Penetration tester may have </w:t>
      </w:r>
      <w:r w:rsidR="00533396">
        <w:t xml:space="preserve">found a successful vulnerability with this. </w:t>
      </w:r>
    </w:p>
    <w:p w14:paraId="1AB5AC28" w14:textId="62FD2016" w:rsidR="00824311" w:rsidRDefault="00C325D4" w:rsidP="0066011B">
      <w:r>
        <w:t xml:space="preserve">Throughout this penetration test </w:t>
      </w:r>
      <w:r w:rsidR="00C17BD4">
        <w:t>vulnerabilities were discovered that the</w:t>
      </w:r>
      <w:r w:rsidR="006A4D6E">
        <w:t xml:space="preserve"> p</w:t>
      </w:r>
      <w:r w:rsidR="009F6E3C">
        <w:t>enetration</w:t>
      </w:r>
      <w:r w:rsidR="00C17BD4">
        <w:t xml:space="preserve"> </w:t>
      </w:r>
      <w:r w:rsidR="009F6E3C">
        <w:t>t</w:t>
      </w:r>
      <w:r w:rsidR="00C17BD4">
        <w:t xml:space="preserve">ester was unable to exploit, </w:t>
      </w:r>
      <w:r w:rsidR="009D6064">
        <w:t xml:space="preserve">which may have been set up this way deliberately </w:t>
      </w:r>
      <w:proofErr w:type="gramStart"/>
      <w:r w:rsidR="009D6064">
        <w:t>in order to</w:t>
      </w:r>
      <w:proofErr w:type="gramEnd"/>
      <w:r w:rsidR="009D6064">
        <w:t xml:space="preserve"> protect the systems. </w:t>
      </w:r>
    </w:p>
    <w:p w14:paraId="3F95CB69" w14:textId="77777777" w:rsidR="00824311" w:rsidRDefault="00824311" w:rsidP="00824311">
      <w:pPr>
        <w:spacing w:after="158"/>
      </w:pPr>
    </w:p>
    <w:p w14:paraId="4512EE83" w14:textId="77777777" w:rsidR="009525A9" w:rsidRDefault="009525A9" w:rsidP="009525A9">
      <w:pPr>
        <w:pStyle w:val="Heading2"/>
        <w:rPr>
          <w:rFonts w:eastAsia="Times New Roman"/>
          <w:lang w:eastAsia="en-US"/>
        </w:rPr>
      </w:pPr>
      <w:bookmarkStart w:id="10" w:name="_Toc153806944"/>
      <w:r>
        <w:rPr>
          <w:rFonts w:eastAsia="Times New Roman"/>
          <w:lang w:eastAsia="en-US"/>
        </w:rPr>
        <w:t>Countermeasures</w:t>
      </w:r>
      <w:bookmarkEnd w:id="10"/>
      <w:r w:rsidR="00927DC9">
        <w:rPr>
          <w:rFonts w:eastAsia="Times New Roman"/>
          <w:lang w:eastAsia="en-US"/>
        </w:rPr>
        <w:t xml:space="preserve"> </w:t>
      </w:r>
    </w:p>
    <w:p w14:paraId="7D45AF8A" w14:textId="4A1B4302" w:rsidR="00EA6805" w:rsidRDefault="00EA6805" w:rsidP="00EA6805">
      <w:pPr>
        <w:spacing w:after="158"/>
      </w:pPr>
      <w:r>
        <w:t xml:space="preserve">On initial exploration of the system by the attacker, using the test account, it was discovered that </w:t>
      </w:r>
      <w:r w:rsidR="00BA7047">
        <w:t>PowerShell</w:t>
      </w:r>
      <w:r>
        <w:t xml:space="preserve"> was enabled for all user accounts. The </w:t>
      </w:r>
      <w:r w:rsidR="00F81940">
        <w:t>p</w:t>
      </w:r>
      <w:r>
        <w:t xml:space="preserve">enetration tester would recommend disabling </w:t>
      </w:r>
      <w:r w:rsidR="00E2084A">
        <w:t>PowerShell</w:t>
      </w:r>
      <w:r>
        <w:t xml:space="preserve"> on all accounts unless needed</w:t>
      </w:r>
      <w:r w:rsidR="0086021C">
        <w:t xml:space="preserve">, for example, by </w:t>
      </w:r>
      <w:r w:rsidR="00F81940">
        <w:t xml:space="preserve">an </w:t>
      </w:r>
      <w:r w:rsidR="0086021C">
        <w:t>IT team.</w:t>
      </w:r>
      <w:r w:rsidR="00BA7047">
        <w:t xml:space="preserve"> This would also be recommended with the ability to run e</w:t>
      </w:r>
      <w:r w:rsidR="00322FD5">
        <w:t xml:space="preserve">xecutable files. It would also be recommended that only administrators have </w:t>
      </w:r>
      <w:proofErr w:type="gramStart"/>
      <w:r w:rsidR="00322FD5">
        <w:t>permissions</w:t>
      </w:r>
      <w:proofErr w:type="gramEnd"/>
      <w:r w:rsidR="00322FD5">
        <w:t xml:space="preserve"> to add </w:t>
      </w:r>
      <w:r w:rsidR="00A93DEB">
        <w:t xml:space="preserve">computers to the Active </w:t>
      </w:r>
      <w:r w:rsidR="00BD34E6">
        <w:t>Directory</w:t>
      </w:r>
      <w:r w:rsidR="00A93DEB">
        <w:t>.</w:t>
      </w:r>
    </w:p>
    <w:p w14:paraId="7F7B2998" w14:textId="5FF76034" w:rsidR="000D2F66" w:rsidRDefault="00756B46" w:rsidP="00EA6805">
      <w:pPr>
        <w:spacing w:after="158"/>
      </w:pPr>
      <w:proofErr w:type="spellStart"/>
      <w:r>
        <w:t>Argosofts</w:t>
      </w:r>
      <w:proofErr w:type="spellEnd"/>
      <w:r>
        <w:t xml:space="preserve"> latest version is 2.0.4.0 and the version that was running on the network was 1.8.2.9</w:t>
      </w:r>
      <w:r w:rsidR="00EF73A9">
        <w:t>(argosoft.com, 2022)</w:t>
      </w:r>
      <w:r>
        <w:t xml:space="preserve">. When the latest version was searched for no vulnerabilities were found. </w:t>
      </w:r>
    </w:p>
    <w:p w14:paraId="4CCBAA77" w14:textId="7780C367" w:rsidR="00756B46" w:rsidRDefault="00756B46" w:rsidP="00EA6805">
      <w:pPr>
        <w:spacing w:after="158"/>
      </w:pPr>
      <w:r>
        <w:t xml:space="preserve">Log 1 </w:t>
      </w:r>
      <w:proofErr w:type="spellStart"/>
      <w:r>
        <w:t>cms</w:t>
      </w:r>
      <w:proofErr w:type="spellEnd"/>
      <w:r>
        <w:t xml:space="preserve"> was running version 2.0,</w:t>
      </w:r>
      <w:r w:rsidR="00945B8F">
        <w:t xml:space="preserve"> of which the latest version</w:t>
      </w:r>
      <w:r>
        <w:t xml:space="preserve"> is 2.1 which released in 2011</w:t>
      </w:r>
      <w:r w:rsidR="00667FC9">
        <w:t xml:space="preserve"> </w:t>
      </w:r>
      <w:r w:rsidR="00E769E2">
        <w:t>(sourceforge.net</w:t>
      </w:r>
      <w:r w:rsidR="003316A5">
        <w:t>,</w:t>
      </w:r>
      <w:r w:rsidR="00E769E2">
        <w:t xml:space="preserve"> 2011</w:t>
      </w:r>
      <w:r w:rsidR="003316A5">
        <w:t>)</w:t>
      </w:r>
      <w:r>
        <w:t xml:space="preserve">, however vulnerabilities were found that also affect this, so the penetration tester would recommend switching to a different file hosting and display website that is kept more up to date and is compatible with more modern versions of </w:t>
      </w:r>
      <w:r w:rsidR="00B04D1F">
        <w:t>PHP</w:t>
      </w:r>
      <w:r>
        <w:t xml:space="preserve">. </w:t>
      </w:r>
    </w:p>
    <w:p w14:paraId="593A7EA5" w14:textId="17B75776" w:rsidR="00756B46" w:rsidRDefault="00756B46" w:rsidP="00EA6805">
      <w:pPr>
        <w:spacing w:after="158"/>
      </w:pPr>
      <w:r>
        <w:t>It was not known precisely what version of HFS was running on the server</w:t>
      </w:r>
      <w:r w:rsidR="00D70854">
        <w:t>. However, it was still vulnerable to exploitation, so it must not have been the most recent version, which is 2.3m</w:t>
      </w:r>
      <w:r w:rsidR="00422ADB">
        <w:t xml:space="preserve"> </w:t>
      </w:r>
      <w:r w:rsidR="00F75D0F">
        <w:t>(rejetto.com, 2020</w:t>
      </w:r>
      <w:r w:rsidR="00422ADB">
        <w:t>)</w:t>
      </w:r>
      <w:r w:rsidR="00D70854">
        <w:t xml:space="preserve">. On display on the main HFS page it simply said version 2.3, without a letter at the end denoting the precise version. </w:t>
      </w:r>
    </w:p>
    <w:p w14:paraId="637B3518" w14:textId="433044BB" w:rsidR="006B67EA" w:rsidRDefault="006B67EA" w:rsidP="00EA6805">
      <w:pPr>
        <w:spacing w:after="158"/>
      </w:pPr>
      <w:proofErr w:type="spellStart"/>
      <w:r>
        <w:t>Bozon</w:t>
      </w:r>
      <w:proofErr w:type="spellEnd"/>
      <w:r>
        <w:t xml:space="preserve"> was running version </w:t>
      </w:r>
      <w:r w:rsidR="00073D59">
        <w:t>2.4</w:t>
      </w:r>
      <w:r>
        <w:t xml:space="preserve">, </w:t>
      </w:r>
      <w:r w:rsidR="00357E07">
        <w:t xml:space="preserve">which is the latest version, which, </w:t>
      </w:r>
      <w:r w:rsidR="0022345F">
        <w:t>however,</w:t>
      </w:r>
      <w:r w:rsidR="00357E07">
        <w:t xml:space="preserve"> is still vulnerable to exploitation</w:t>
      </w:r>
      <w:r w:rsidR="00BE3022">
        <w:t xml:space="preserve"> </w:t>
      </w:r>
      <w:r w:rsidR="00E66AA2">
        <w:t>(github.com/</w:t>
      </w:r>
      <w:proofErr w:type="spellStart"/>
      <w:r w:rsidR="00E66AA2">
        <w:t>broncowdd</w:t>
      </w:r>
      <w:proofErr w:type="spellEnd"/>
      <w:r w:rsidR="00BE3022">
        <w:t>, 2016).</w:t>
      </w:r>
      <w:r w:rsidR="00357E07">
        <w:t xml:space="preserve"> The failure of the Penetration tester to </w:t>
      </w:r>
      <w:r w:rsidR="002A6037">
        <w:t xml:space="preserve">get full code execution on the server </w:t>
      </w:r>
      <w:r w:rsidR="00FD4F81">
        <w:t xml:space="preserve">via this exploit </w:t>
      </w:r>
      <w:r w:rsidR="00837F45">
        <w:t xml:space="preserve">does not mean that the application is secure, </w:t>
      </w:r>
      <w:r w:rsidR="00954259">
        <w:t xml:space="preserve">rather confirms that with that exact set up, at that time the exploitation was not completely successful. </w:t>
      </w:r>
    </w:p>
    <w:p w14:paraId="34159907" w14:textId="1A593A85" w:rsidR="00B24104" w:rsidRDefault="00B24104" w:rsidP="00EA6805">
      <w:pPr>
        <w:spacing w:after="158"/>
      </w:pPr>
      <w:r>
        <w:t>Home FTP Server</w:t>
      </w:r>
      <w:r w:rsidR="001213A0">
        <w:t xml:space="preserve"> was</w:t>
      </w:r>
      <w:r w:rsidR="00715B2F">
        <w:t xml:space="preserve"> used to successfully </w:t>
      </w:r>
      <w:r w:rsidR="00807676">
        <w:t xml:space="preserve">perform directory traversal and allowed anonymous login. Essentially giving an </w:t>
      </w:r>
      <w:proofErr w:type="gramStart"/>
      <w:r w:rsidR="00807676">
        <w:t xml:space="preserve">attacker </w:t>
      </w:r>
      <w:r w:rsidR="00923122">
        <w:t>full system privileges</w:t>
      </w:r>
      <w:proofErr w:type="gramEnd"/>
      <w:r w:rsidR="00923122">
        <w:t xml:space="preserve"> to explore the file system</w:t>
      </w:r>
      <w:r w:rsidR="005F6707">
        <w:t xml:space="preserve"> and read files at their leisure</w:t>
      </w:r>
      <w:r w:rsidR="00F339CD">
        <w:t>, even without a</w:t>
      </w:r>
      <w:r w:rsidR="00646F80">
        <w:t>n account</w:t>
      </w:r>
      <w:r w:rsidR="00923122">
        <w:t>.</w:t>
      </w:r>
      <w:r w:rsidR="005C095C">
        <w:t xml:space="preserve"> To fix this, it would be recommended to use a more up to date FTP server</w:t>
      </w:r>
      <w:r w:rsidR="00BA104A">
        <w:t>.</w:t>
      </w:r>
    </w:p>
    <w:p w14:paraId="6585D531" w14:textId="5D5055FC" w:rsidR="00380584" w:rsidRDefault="00380584" w:rsidP="00EA6805">
      <w:pPr>
        <w:spacing w:after="158"/>
      </w:pPr>
      <w:r>
        <w:t xml:space="preserve">For all services running on the network, the </w:t>
      </w:r>
      <w:r w:rsidR="00EE1327">
        <w:t>p</w:t>
      </w:r>
      <w:r>
        <w:t xml:space="preserve">enetration tester would highly recommend not </w:t>
      </w:r>
      <w:r w:rsidR="00B63261">
        <w:t xml:space="preserve">giving all of them system privileges, </w:t>
      </w:r>
      <w:r w:rsidR="003617FB">
        <w:t xml:space="preserve">to prevent an attacker having full control over the network in the case of a successful exploit. </w:t>
      </w:r>
    </w:p>
    <w:p w14:paraId="515DF8A3" w14:textId="4514963D" w:rsidR="00E3048A" w:rsidRDefault="00E3048A" w:rsidP="00EA6805">
      <w:pPr>
        <w:spacing w:after="158"/>
      </w:pPr>
      <w:r>
        <w:t xml:space="preserve">The Penetration tester would also recommend implementing a better password policy, </w:t>
      </w:r>
      <w:r w:rsidR="00A5418A">
        <w:t>enforcing a longer password,</w:t>
      </w:r>
      <w:r w:rsidR="00040BB2">
        <w:t xml:space="preserve"> </w:t>
      </w:r>
      <w:r w:rsidR="008D6DF6">
        <w:t>at least 14 characters,</w:t>
      </w:r>
      <w:r w:rsidR="00A5418A">
        <w:t xml:space="preserve"> which must contain </w:t>
      </w:r>
      <w:r w:rsidR="008D6DF6">
        <w:t xml:space="preserve">numbers, a special character and </w:t>
      </w:r>
      <w:r w:rsidR="004D08C3">
        <w:t xml:space="preserve">capital letters. </w:t>
      </w:r>
      <w:r w:rsidR="00844C2A">
        <w:t>Also,</w:t>
      </w:r>
      <w:r w:rsidR="004D08C3">
        <w:t xml:space="preserve"> the </w:t>
      </w:r>
      <w:r w:rsidR="00844C2A">
        <w:t>p</w:t>
      </w:r>
      <w:r w:rsidR="004D08C3">
        <w:t xml:space="preserve">enetration tester would recommend creating an account lockout, to prevent brute </w:t>
      </w:r>
      <w:r w:rsidR="004D08C3">
        <w:lastRenderedPageBreak/>
        <w:t>forcing</w:t>
      </w:r>
      <w:r w:rsidR="00370775">
        <w:t xml:space="preserve"> attacks, and </w:t>
      </w:r>
      <w:proofErr w:type="gramStart"/>
      <w:r w:rsidR="00370775">
        <w:t>both of these</w:t>
      </w:r>
      <w:proofErr w:type="gramEnd"/>
      <w:r w:rsidR="00370775">
        <w:t xml:space="preserve"> recommendations would prevent use of older password leaks</w:t>
      </w:r>
      <w:r w:rsidR="0078506D">
        <w:t xml:space="preserve"> being used in a dictionary attack</w:t>
      </w:r>
      <w:r w:rsidR="00370775">
        <w:t xml:space="preserve"> where few passwords </w:t>
      </w:r>
      <w:r w:rsidR="00036A85">
        <w:t xml:space="preserve">would contain 14 or over characters. </w:t>
      </w:r>
      <w:r w:rsidR="0015750B">
        <w:t xml:space="preserve">Or a password </w:t>
      </w:r>
      <w:r w:rsidR="00AA5DF4">
        <w:t>manager</w:t>
      </w:r>
      <w:r w:rsidR="0015750B">
        <w:t xml:space="preserve"> would be recommended. </w:t>
      </w:r>
    </w:p>
    <w:p w14:paraId="1F3D21F3" w14:textId="3CF732FB" w:rsidR="007D14CA" w:rsidRDefault="008E7C42" w:rsidP="00EA6805">
      <w:pPr>
        <w:spacing w:after="158"/>
      </w:pPr>
      <w:r>
        <w:t xml:space="preserve">The version of PHP that the web applications ran on was severely outdated, </w:t>
      </w:r>
      <w:r w:rsidR="00AA5DF4">
        <w:t>being</w:t>
      </w:r>
      <w:r>
        <w:t xml:space="preserve"> 5.6.30</w:t>
      </w:r>
      <w:r w:rsidR="00EB3B0F">
        <w:t xml:space="preserve"> </w:t>
      </w:r>
      <w:r w:rsidR="00101466">
        <w:t>with the most modern version being 8.3</w:t>
      </w:r>
      <w:r w:rsidR="00702B67">
        <w:t>.</w:t>
      </w:r>
    </w:p>
    <w:p w14:paraId="1F970708" w14:textId="6ECF575D" w:rsidR="00867D60" w:rsidRDefault="00867D60" w:rsidP="00EA6805">
      <w:pPr>
        <w:spacing w:after="158"/>
      </w:pPr>
      <w:r>
        <w:t xml:space="preserve">The Penetration tester was also made aware that </w:t>
      </w:r>
      <w:r w:rsidR="00424A8F">
        <w:t xml:space="preserve">the test account they were given was with a weak password and would recommend that even when creating a temporary </w:t>
      </w:r>
      <w:proofErr w:type="gramStart"/>
      <w:r w:rsidR="00424A8F">
        <w:t>account</w:t>
      </w:r>
      <w:proofErr w:type="gramEnd"/>
      <w:r w:rsidR="00424A8F">
        <w:t xml:space="preserve"> </w:t>
      </w:r>
      <w:r w:rsidR="000D2F66">
        <w:t xml:space="preserve">a strong password should be used, </w:t>
      </w:r>
      <w:r w:rsidR="004F1995">
        <w:t>in case</w:t>
      </w:r>
      <w:r w:rsidR="000D2F66">
        <w:t xml:space="preserve"> a malicious actor gained access to the test account.</w:t>
      </w:r>
    </w:p>
    <w:p w14:paraId="7A224F12" w14:textId="748D48DD" w:rsidR="00A93DEB" w:rsidRDefault="00F648A0" w:rsidP="00EA6805">
      <w:pPr>
        <w:spacing w:after="158"/>
      </w:pPr>
      <w:r>
        <w:t xml:space="preserve">The penetration tester would also recommend implementing the principle of least privilege. This essentially means </w:t>
      </w:r>
      <w:proofErr w:type="gramStart"/>
      <w:r w:rsidR="001E5EB3">
        <w:t>to have</w:t>
      </w:r>
      <w:proofErr w:type="gramEnd"/>
      <w:r w:rsidR="00AA5DF4">
        <w:t xml:space="preserve"> all your files segregated</w:t>
      </w:r>
      <w:r w:rsidR="003856C7">
        <w:t xml:space="preserve">, and only </w:t>
      </w:r>
      <w:r w:rsidR="00FC19A3">
        <w:t>letting the users access files that they need, such as HR only being able to access HR shares. This would prevent</w:t>
      </w:r>
      <w:r w:rsidR="00702B67">
        <w:t xml:space="preserve"> an attacker with an </w:t>
      </w:r>
      <w:proofErr w:type="gramStart"/>
      <w:r w:rsidR="00702B67">
        <w:t>account</w:t>
      </w:r>
      <w:proofErr w:type="gramEnd"/>
      <w:r w:rsidR="00702B67">
        <w:t xml:space="preserve"> accessing all systems. </w:t>
      </w:r>
    </w:p>
    <w:p w14:paraId="0DE433F7" w14:textId="77777777" w:rsidR="009525A9" w:rsidRDefault="009525A9" w:rsidP="009525A9">
      <w:pPr>
        <w:pStyle w:val="Heading2"/>
        <w:rPr>
          <w:rFonts w:eastAsia="Times New Roman"/>
          <w:lang w:eastAsia="en-US"/>
        </w:rPr>
      </w:pPr>
      <w:bookmarkStart w:id="11" w:name="_Toc153806945"/>
      <w:r>
        <w:rPr>
          <w:rFonts w:eastAsia="Times New Roman"/>
          <w:lang w:eastAsia="en-US"/>
        </w:rPr>
        <w:t>Future Work</w:t>
      </w:r>
      <w:bookmarkEnd w:id="11"/>
    </w:p>
    <w:p w14:paraId="1B60E074" w14:textId="48369E8D" w:rsidR="001C37CB" w:rsidRPr="001C37CB" w:rsidRDefault="001C37CB" w:rsidP="001C37CB">
      <w:pPr>
        <w:rPr>
          <w:rFonts w:eastAsia="Times New Roman" w:cs="Times New Roman"/>
          <w:color w:val="000000"/>
          <w:lang w:eastAsia="en-US"/>
        </w:rPr>
      </w:pPr>
      <w:r>
        <w:rPr>
          <w:rFonts w:eastAsia="Times New Roman" w:cs="Times New Roman"/>
          <w:color w:val="000000"/>
          <w:lang w:eastAsia="en-US"/>
        </w:rPr>
        <w:t xml:space="preserve">If the Penetration tester was able to have more time, </w:t>
      </w:r>
      <w:r w:rsidR="00107C10">
        <w:rPr>
          <w:rFonts w:eastAsia="Times New Roman" w:cs="Times New Roman"/>
          <w:color w:val="000000"/>
          <w:lang w:eastAsia="en-US"/>
        </w:rPr>
        <w:t xml:space="preserve">it may have been possible to exploit </w:t>
      </w:r>
      <w:r w:rsidR="00316BAB">
        <w:rPr>
          <w:rFonts w:eastAsia="Times New Roman" w:cs="Times New Roman"/>
          <w:color w:val="000000"/>
          <w:lang w:eastAsia="en-US"/>
        </w:rPr>
        <w:t xml:space="preserve">the </w:t>
      </w:r>
      <w:r w:rsidR="000B4B90" w:rsidRPr="00B32571">
        <w:rPr>
          <w:rFonts w:eastAsia="Times New Roman" w:cs="Times New Roman"/>
          <w:color w:val="000000"/>
          <w:lang w:eastAsia="en-US"/>
        </w:rPr>
        <w:t>vulnerabilities</w:t>
      </w:r>
      <w:r w:rsidR="00316BAB">
        <w:rPr>
          <w:rFonts w:eastAsia="Times New Roman" w:cs="Times New Roman"/>
          <w:color w:val="000000"/>
          <w:lang w:eastAsia="en-US"/>
        </w:rPr>
        <w:t xml:space="preserve"> that they were unable to exploit. If they had admin access to the server, and </w:t>
      </w:r>
      <w:r w:rsidR="000B4B90" w:rsidRPr="00B32571">
        <w:rPr>
          <w:rFonts w:eastAsia="Times New Roman" w:cs="Times New Roman"/>
          <w:color w:val="000000"/>
          <w:lang w:eastAsia="en-US"/>
        </w:rPr>
        <w:t>information</w:t>
      </w:r>
      <w:r w:rsidR="00316BAB">
        <w:rPr>
          <w:rFonts w:eastAsia="Times New Roman" w:cs="Times New Roman"/>
          <w:color w:val="000000"/>
          <w:lang w:eastAsia="en-US"/>
        </w:rPr>
        <w:t xml:space="preserve"> </w:t>
      </w:r>
      <w:r w:rsidR="00B06DED">
        <w:rPr>
          <w:rFonts w:eastAsia="Times New Roman" w:cs="Times New Roman"/>
          <w:color w:val="000000"/>
          <w:lang w:eastAsia="en-US"/>
        </w:rPr>
        <w:t xml:space="preserve">on the exact services running, they may have been able to reconfigure the </w:t>
      </w:r>
      <w:r w:rsidR="009E3E4C">
        <w:rPr>
          <w:rFonts w:eastAsia="Times New Roman" w:cs="Times New Roman"/>
          <w:color w:val="000000"/>
          <w:lang w:eastAsia="en-US"/>
        </w:rPr>
        <w:t xml:space="preserve">server to not crash upon exploitation. </w:t>
      </w:r>
    </w:p>
    <w:p w14:paraId="3FF42A1A" w14:textId="4AFA9314" w:rsidR="000F4C1A" w:rsidRPr="00B32571" w:rsidRDefault="000F4371" w:rsidP="00B32571">
      <w:pPr>
        <w:rPr>
          <w:rFonts w:eastAsia="Times New Roman" w:cs="Times New Roman"/>
          <w:color w:val="000000"/>
          <w:lang w:eastAsia="en-US"/>
        </w:rPr>
      </w:pPr>
      <w:r>
        <w:rPr>
          <w:rFonts w:eastAsia="Times New Roman" w:cs="Times New Roman"/>
          <w:color w:val="000000"/>
          <w:lang w:eastAsia="en-US"/>
        </w:rPr>
        <w:t xml:space="preserve">The penetration tester would also </w:t>
      </w:r>
      <w:r w:rsidR="00900988">
        <w:rPr>
          <w:rFonts w:eastAsia="Times New Roman" w:cs="Times New Roman"/>
          <w:color w:val="000000"/>
          <w:lang w:eastAsia="en-US"/>
        </w:rPr>
        <w:t xml:space="preserve">run </w:t>
      </w:r>
      <w:proofErr w:type="spellStart"/>
      <w:r w:rsidR="00E71BD8">
        <w:rPr>
          <w:rFonts w:eastAsia="Times New Roman" w:cs="Times New Roman"/>
          <w:color w:val="000000"/>
          <w:lang w:eastAsia="en-US"/>
        </w:rPr>
        <w:t>P</w:t>
      </w:r>
      <w:r w:rsidR="00900988">
        <w:rPr>
          <w:rFonts w:eastAsia="Times New Roman" w:cs="Times New Roman"/>
          <w:color w:val="000000"/>
          <w:lang w:eastAsia="en-US"/>
        </w:rPr>
        <w:t>owersploit</w:t>
      </w:r>
      <w:proofErr w:type="spellEnd"/>
      <w:r w:rsidR="00900988">
        <w:rPr>
          <w:rFonts w:eastAsia="Times New Roman" w:cs="Times New Roman"/>
          <w:color w:val="000000"/>
          <w:lang w:eastAsia="en-US"/>
        </w:rPr>
        <w:t xml:space="preserve"> and</w:t>
      </w:r>
      <w:r w:rsidR="00E71BD8">
        <w:rPr>
          <w:rFonts w:eastAsia="Times New Roman" w:cs="Times New Roman"/>
          <w:color w:val="000000"/>
          <w:lang w:eastAsia="en-US"/>
        </w:rPr>
        <w:t xml:space="preserve"> </w:t>
      </w:r>
      <w:r w:rsidR="00BC31A7">
        <w:rPr>
          <w:rFonts w:eastAsia="Times New Roman" w:cs="Times New Roman"/>
          <w:color w:val="000000"/>
          <w:lang w:eastAsia="en-US"/>
        </w:rPr>
        <w:t>PowerShell</w:t>
      </w:r>
      <w:r w:rsidR="00E71BD8">
        <w:rPr>
          <w:rFonts w:eastAsia="Times New Roman" w:cs="Times New Roman"/>
          <w:color w:val="000000"/>
          <w:lang w:eastAsia="en-US"/>
        </w:rPr>
        <w:t xml:space="preserve"> empire on the target to search for further </w:t>
      </w:r>
      <w:r w:rsidR="00BC31A7">
        <w:rPr>
          <w:rFonts w:eastAsia="Times New Roman" w:cs="Times New Roman"/>
          <w:color w:val="000000"/>
          <w:lang w:eastAsia="en-US"/>
        </w:rPr>
        <w:t xml:space="preserve">pathways for exploitation. </w:t>
      </w:r>
      <w:r w:rsidR="00A7703F">
        <w:rPr>
          <w:rFonts w:eastAsia="Times New Roman" w:cs="Times New Roman"/>
          <w:color w:val="000000"/>
          <w:lang w:eastAsia="en-US"/>
        </w:rPr>
        <w:t xml:space="preserve">The penetration tester would also further explore the XSS vulnerability on </w:t>
      </w:r>
      <w:proofErr w:type="spellStart"/>
      <w:r w:rsidR="005560C1">
        <w:rPr>
          <w:rFonts w:eastAsia="Times New Roman" w:cs="Times New Roman"/>
          <w:color w:val="000000"/>
          <w:lang w:eastAsia="en-US"/>
        </w:rPr>
        <w:t>Argosoft</w:t>
      </w:r>
      <w:proofErr w:type="spellEnd"/>
      <w:r w:rsidR="005560C1">
        <w:rPr>
          <w:rFonts w:eastAsia="Times New Roman" w:cs="Times New Roman"/>
          <w:color w:val="000000"/>
          <w:lang w:eastAsia="en-US"/>
        </w:rPr>
        <w:t xml:space="preserve">. </w:t>
      </w:r>
      <w:r w:rsidR="00897A0B">
        <w:rPr>
          <w:rFonts w:eastAsia="Times New Roman" w:cs="Times New Roman"/>
          <w:color w:val="000000"/>
          <w:lang w:eastAsia="en-US"/>
        </w:rPr>
        <w:t xml:space="preserve">All other </w:t>
      </w:r>
      <w:r w:rsidR="00D80126">
        <w:rPr>
          <w:rFonts w:eastAsia="Times New Roman" w:cs="Times New Roman"/>
          <w:color w:val="000000"/>
          <w:lang w:eastAsia="en-US"/>
        </w:rPr>
        <w:t>vulnerabilities</w:t>
      </w:r>
      <w:r w:rsidR="00897A0B">
        <w:rPr>
          <w:rFonts w:eastAsia="Times New Roman" w:cs="Times New Roman"/>
          <w:color w:val="000000"/>
          <w:lang w:eastAsia="en-US"/>
        </w:rPr>
        <w:t xml:space="preserve"> discovered by </w:t>
      </w:r>
      <w:proofErr w:type="spellStart"/>
      <w:r w:rsidR="00897A0B">
        <w:rPr>
          <w:rFonts w:eastAsia="Times New Roman" w:cs="Times New Roman"/>
          <w:color w:val="000000"/>
          <w:lang w:eastAsia="en-US"/>
        </w:rPr>
        <w:t>searchsploit</w:t>
      </w:r>
      <w:proofErr w:type="spellEnd"/>
      <w:r w:rsidR="00897A0B">
        <w:rPr>
          <w:rFonts w:eastAsia="Times New Roman" w:cs="Times New Roman"/>
          <w:color w:val="000000"/>
          <w:lang w:eastAsia="en-US"/>
        </w:rPr>
        <w:t xml:space="preserve"> would also be tested, and manual hacking instead of the Metasploit modules would be used, and modifications made </w:t>
      </w:r>
      <w:r w:rsidR="00161069">
        <w:rPr>
          <w:rFonts w:eastAsia="Times New Roman" w:cs="Times New Roman"/>
          <w:color w:val="000000"/>
          <w:lang w:eastAsia="en-US"/>
        </w:rPr>
        <w:t xml:space="preserve">to the exploits </w:t>
      </w:r>
      <w:proofErr w:type="gramStart"/>
      <w:r w:rsidR="00161069">
        <w:rPr>
          <w:rFonts w:eastAsia="Times New Roman" w:cs="Times New Roman"/>
          <w:color w:val="000000"/>
          <w:lang w:eastAsia="en-US"/>
        </w:rPr>
        <w:t>in order to</w:t>
      </w:r>
      <w:proofErr w:type="gramEnd"/>
      <w:r w:rsidR="00161069">
        <w:rPr>
          <w:rFonts w:eastAsia="Times New Roman" w:cs="Times New Roman"/>
          <w:color w:val="000000"/>
          <w:lang w:eastAsia="en-US"/>
        </w:rPr>
        <w:t xml:space="preserve"> </w:t>
      </w:r>
      <w:r w:rsidR="00BE096B">
        <w:rPr>
          <w:rFonts w:eastAsia="Times New Roman" w:cs="Times New Roman"/>
          <w:color w:val="000000"/>
          <w:lang w:eastAsia="en-US"/>
        </w:rPr>
        <w:t xml:space="preserve">see if the penetration tester could prevent </w:t>
      </w:r>
      <w:r w:rsidR="00283FBF">
        <w:rPr>
          <w:rFonts w:eastAsia="Times New Roman" w:cs="Times New Roman"/>
          <w:color w:val="000000"/>
          <w:lang w:eastAsia="en-US"/>
        </w:rPr>
        <w:t>the server</w:t>
      </w:r>
      <w:r w:rsidR="00773541">
        <w:rPr>
          <w:rFonts w:eastAsia="Times New Roman" w:cs="Times New Roman"/>
          <w:color w:val="000000"/>
          <w:lang w:eastAsia="en-US"/>
        </w:rPr>
        <w:t>s</w:t>
      </w:r>
      <w:r w:rsidR="00283FBF">
        <w:rPr>
          <w:rFonts w:eastAsia="Times New Roman" w:cs="Times New Roman"/>
          <w:color w:val="000000"/>
          <w:lang w:eastAsia="en-US"/>
        </w:rPr>
        <w:t xml:space="preserve"> crashing.</w:t>
      </w:r>
    </w:p>
    <w:p w14:paraId="4A2A568F" w14:textId="77777777" w:rsidR="006E34CB" w:rsidRDefault="00341658" w:rsidP="00341658">
      <w:pPr>
        <w:pStyle w:val="Heading1"/>
        <w:numPr>
          <w:ilvl w:val="0"/>
          <w:numId w:val="0"/>
        </w:numPr>
        <w:ind w:left="431"/>
      </w:pPr>
      <w:bookmarkStart w:id="12" w:name="_Toc153806946"/>
      <w:r>
        <w:lastRenderedPageBreak/>
        <w:t>References</w:t>
      </w:r>
      <w:bookmarkEnd w:id="12"/>
    </w:p>
    <w:sdt>
      <w:sdtPr>
        <w:rPr>
          <w:rFonts w:ascii="Times New Roman" w:eastAsia="Times New Roman" w:hAnsi="Times New Roman" w:cs="Times New Roman"/>
          <w:sz w:val="24"/>
          <w:szCs w:val="24"/>
          <w:lang w:val="en-GB" w:eastAsia="en-GB"/>
        </w:rPr>
        <w:id w:val="-573587230"/>
        <w:bibliography/>
      </w:sdtPr>
      <w:sdtEndPr>
        <w:rPr>
          <w:rFonts w:ascii="Calibri" w:hAnsi="Calibri" w:cs="Calibri"/>
          <w:color w:val="000000"/>
          <w:sz w:val="27"/>
          <w:szCs w:val="27"/>
        </w:rPr>
      </w:sdtEndPr>
      <w:sdtContent>
        <w:p w14:paraId="7F7BDAF0" w14:textId="4E53D2C5" w:rsidR="003B009F" w:rsidRPr="002521B5" w:rsidRDefault="007B1E69" w:rsidP="002521B5">
          <w:pPr>
            <w:ind w:right="919"/>
          </w:pPr>
          <w:r w:rsidRPr="007B1E69">
            <w:rPr>
              <w:rFonts w:cs="Calibri"/>
              <w:color w:val="000000"/>
              <w:sz w:val="27"/>
              <w:szCs w:val="27"/>
            </w:rPr>
            <w:t>www.synopsys.com. (2023). </w:t>
          </w:r>
          <w:r w:rsidRPr="007B1E69">
            <w:rPr>
              <w:rFonts w:cs="Calibri"/>
              <w:i/>
              <w:iCs/>
              <w:color w:val="000000"/>
              <w:sz w:val="27"/>
              <w:szCs w:val="27"/>
            </w:rPr>
            <w:t>What is Penetration Testing and How Does It Work? | Synopsys</w:t>
          </w:r>
          <w:r w:rsidRPr="007B1E69">
            <w:rPr>
              <w:rFonts w:cs="Calibri"/>
              <w:color w:val="000000"/>
              <w:sz w:val="27"/>
              <w:szCs w:val="27"/>
            </w:rPr>
            <w:t xml:space="preserve">. [online] Available at: </w:t>
          </w:r>
          <w:hyperlink r:id="rId44" w:history="1">
            <w:r w:rsidR="00BD6882" w:rsidRPr="00AD1D87">
              <w:rPr>
                <w:rStyle w:val="Hyperlink"/>
                <w:rFonts w:cs="Calibri"/>
                <w:sz w:val="27"/>
                <w:szCs w:val="27"/>
              </w:rPr>
              <w:t>https://www.synopsys.com/glossary/what-is-penetration-testing.html</w:t>
            </w:r>
          </w:hyperlink>
          <w:r w:rsidRPr="007B1E69">
            <w:rPr>
              <w:rFonts w:cs="Calibri"/>
              <w:color w:val="000000"/>
              <w:sz w:val="27"/>
              <w:szCs w:val="27"/>
            </w:rPr>
            <w:t>.</w:t>
          </w:r>
          <w:r w:rsidR="00BD6882">
            <w:rPr>
              <w:rFonts w:cs="Calibri"/>
              <w:color w:val="000000"/>
              <w:sz w:val="27"/>
              <w:szCs w:val="27"/>
            </w:rPr>
            <w:t xml:space="preserve"> [Accessed 16 December 2023]</w:t>
          </w:r>
        </w:p>
        <w:p w14:paraId="16F57388" w14:textId="786962A6" w:rsidR="00CC2452" w:rsidRDefault="00CC2452" w:rsidP="00CC2452">
          <w:pPr>
            <w:pStyle w:val="NormalWeb"/>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O’driscoll</w:t>
          </w:r>
          <w:proofErr w:type="spellEnd"/>
          <w:r>
            <w:rPr>
              <w:rFonts w:ascii="Calibri" w:hAnsi="Calibri" w:cs="Calibri"/>
              <w:color w:val="000000"/>
              <w:sz w:val="27"/>
              <w:szCs w:val="27"/>
            </w:rPr>
            <w:t>, A. (2021). </w:t>
          </w:r>
          <w:r>
            <w:rPr>
              <w:rFonts w:ascii="Calibri" w:hAnsi="Calibri" w:cs="Calibri"/>
              <w:i/>
              <w:iCs/>
              <w:color w:val="000000"/>
              <w:sz w:val="27"/>
              <w:szCs w:val="27"/>
            </w:rPr>
            <w:t>UK Cyber Security and Cyber Crime Statistics in 2021</w:t>
          </w:r>
          <w:r>
            <w:rPr>
              <w:rFonts w:ascii="Calibri" w:hAnsi="Calibri" w:cs="Calibri"/>
              <w:color w:val="000000"/>
              <w:sz w:val="27"/>
              <w:szCs w:val="27"/>
            </w:rPr>
            <w:t xml:space="preserve">. [online] </w:t>
          </w:r>
          <w:proofErr w:type="spellStart"/>
          <w:r>
            <w:rPr>
              <w:rFonts w:ascii="Calibri" w:hAnsi="Calibri" w:cs="Calibri"/>
              <w:color w:val="000000"/>
              <w:sz w:val="27"/>
              <w:szCs w:val="27"/>
            </w:rPr>
            <w:t>Comparitech</w:t>
          </w:r>
          <w:proofErr w:type="spellEnd"/>
          <w:r>
            <w:rPr>
              <w:rFonts w:ascii="Calibri" w:hAnsi="Calibri" w:cs="Calibri"/>
              <w:color w:val="000000"/>
              <w:sz w:val="27"/>
              <w:szCs w:val="27"/>
            </w:rPr>
            <w:t xml:space="preserve">. Available at: </w:t>
          </w:r>
          <w:hyperlink r:id="rId45" w:history="1">
            <w:r w:rsidRPr="00AD1D87">
              <w:rPr>
                <w:rStyle w:val="Hyperlink"/>
                <w:rFonts w:ascii="Calibri" w:hAnsi="Calibri" w:cs="Calibri"/>
                <w:sz w:val="27"/>
                <w:szCs w:val="27"/>
              </w:rPr>
              <w:t>https://www.comparitech.com/blog/information-security/uk-cyber-security-statistics/</w:t>
            </w:r>
          </w:hyperlink>
          <w:r>
            <w:rPr>
              <w:rFonts w:ascii="Calibri" w:hAnsi="Calibri" w:cs="Calibri"/>
              <w:color w:val="000000"/>
              <w:sz w:val="27"/>
              <w:szCs w:val="27"/>
            </w:rPr>
            <w:t xml:space="preserve">. </w:t>
          </w:r>
          <w:r w:rsidR="0036456F">
            <w:rPr>
              <w:rFonts w:ascii="Calibri" w:hAnsi="Calibri" w:cs="Calibri"/>
              <w:color w:val="000000"/>
              <w:sz w:val="27"/>
              <w:szCs w:val="27"/>
            </w:rPr>
            <w:t>[Accessed 16 December 2023]</w:t>
          </w:r>
        </w:p>
      </w:sdtContent>
    </w:sdt>
    <w:p w14:paraId="0D9C5A94" w14:textId="77777777" w:rsidR="0036456F" w:rsidRDefault="0036456F" w:rsidP="00CC2452">
      <w:pPr>
        <w:pStyle w:val="NormalWeb"/>
        <w:spacing w:before="0" w:beforeAutospacing="0" w:after="0" w:afterAutospacing="0" w:line="360" w:lineRule="atLeast"/>
        <w:rPr>
          <w:rFonts w:ascii="Calibri" w:hAnsi="Calibri" w:cs="Calibri"/>
          <w:color w:val="000000"/>
          <w:sz w:val="27"/>
          <w:szCs w:val="27"/>
        </w:rPr>
      </w:pPr>
    </w:p>
    <w:p w14:paraId="30ECDB62" w14:textId="0E98A559" w:rsidR="002A6111" w:rsidRDefault="002A6111" w:rsidP="002A6111">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Howarth, J. (2023). </w:t>
      </w:r>
      <w:r>
        <w:rPr>
          <w:rFonts w:ascii="Calibri" w:hAnsi="Calibri" w:cs="Calibri"/>
          <w:i/>
          <w:iCs/>
          <w:color w:val="000000"/>
          <w:sz w:val="27"/>
          <w:szCs w:val="27"/>
        </w:rPr>
        <w:t>Alarming Average Screen Time Statistics (2023)</w:t>
      </w:r>
      <w:r>
        <w:rPr>
          <w:rFonts w:ascii="Calibri" w:hAnsi="Calibri" w:cs="Calibri"/>
          <w:color w:val="000000"/>
          <w:sz w:val="27"/>
          <w:szCs w:val="27"/>
        </w:rPr>
        <w:t xml:space="preserve">. [online] Exploding Topics. Available at: </w:t>
      </w:r>
      <w:hyperlink r:id="rId46" w:history="1">
        <w:r w:rsidRPr="00AD1D87">
          <w:rPr>
            <w:rStyle w:val="Hyperlink"/>
            <w:rFonts w:ascii="Calibri" w:hAnsi="Calibri" w:cs="Calibri"/>
            <w:sz w:val="27"/>
            <w:szCs w:val="27"/>
          </w:rPr>
          <w:t>https://explodingtopics.com/blog/screen-time-stats</w:t>
        </w:r>
      </w:hyperlink>
      <w:r>
        <w:rPr>
          <w:rFonts w:ascii="Calibri" w:hAnsi="Calibri" w:cs="Calibri"/>
          <w:color w:val="000000"/>
          <w:sz w:val="27"/>
          <w:szCs w:val="27"/>
        </w:rPr>
        <w:t>. [Accessed 16 December 2023]</w:t>
      </w:r>
    </w:p>
    <w:p w14:paraId="2DDAF89A" w14:textId="77777777" w:rsidR="00D06F4A" w:rsidRDefault="00D06F4A" w:rsidP="002A6111">
      <w:pPr>
        <w:pStyle w:val="NormalWeb"/>
        <w:spacing w:before="0" w:beforeAutospacing="0" w:after="0" w:afterAutospacing="0" w:line="360" w:lineRule="atLeast"/>
        <w:rPr>
          <w:rFonts w:ascii="Calibri" w:hAnsi="Calibri" w:cs="Calibri"/>
          <w:color w:val="000000"/>
          <w:sz w:val="27"/>
          <w:szCs w:val="27"/>
        </w:rPr>
      </w:pPr>
    </w:p>
    <w:p w14:paraId="51817E09" w14:textId="568322FC" w:rsidR="002521B5" w:rsidRDefault="002A6111" w:rsidP="002521B5">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t>
      </w:r>
      <w:r w:rsidR="002521B5">
        <w:rPr>
          <w:rFonts w:ascii="Calibri" w:hAnsi="Calibri" w:cs="Calibri"/>
          <w:color w:val="000000"/>
          <w:sz w:val="27"/>
          <w:szCs w:val="27"/>
        </w:rPr>
        <w:t>Metasploit (2014). </w:t>
      </w:r>
      <w:proofErr w:type="spellStart"/>
      <w:r w:rsidR="002521B5">
        <w:rPr>
          <w:rFonts w:ascii="Calibri" w:hAnsi="Calibri" w:cs="Calibri"/>
          <w:i/>
          <w:iCs/>
          <w:color w:val="000000"/>
          <w:sz w:val="27"/>
          <w:szCs w:val="27"/>
        </w:rPr>
        <w:t>Rejetto</w:t>
      </w:r>
      <w:proofErr w:type="spellEnd"/>
      <w:r w:rsidR="002521B5">
        <w:rPr>
          <w:rFonts w:ascii="Calibri" w:hAnsi="Calibri" w:cs="Calibri"/>
          <w:i/>
          <w:iCs/>
          <w:color w:val="000000"/>
          <w:sz w:val="27"/>
          <w:szCs w:val="27"/>
        </w:rPr>
        <w:t xml:space="preserve"> HTTP File Server (HFS) - Remote Command Execution (Metasploit)</w:t>
      </w:r>
      <w:r w:rsidR="002521B5">
        <w:rPr>
          <w:rFonts w:ascii="Calibri" w:hAnsi="Calibri" w:cs="Calibri"/>
          <w:color w:val="000000"/>
          <w:sz w:val="27"/>
          <w:szCs w:val="27"/>
        </w:rPr>
        <w:t xml:space="preserve">. [online] Exploit Database. Available at: </w:t>
      </w:r>
      <w:hyperlink r:id="rId47" w:history="1">
        <w:r w:rsidR="002521B5" w:rsidRPr="00AD1D87">
          <w:rPr>
            <w:rStyle w:val="Hyperlink"/>
            <w:rFonts w:ascii="Calibri" w:hAnsi="Calibri" w:cs="Calibri"/>
            <w:sz w:val="27"/>
            <w:szCs w:val="27"/>
          </w:rPr>
          <w:t>https://www.exploit-db.com/exploits/34926</w:t>
        </w:r>
      </w:hyperlink>
      <w:r w:rsidR="002521B5">
        <w:rPr>
          <w:rFonts w:ascii="Calibri" w:hAnsi="Calibri" w:cs="Calibri"/>
          <w:color w:val="000000"/>
          <w:sz w:val="27"/>
          <w:szCs w:val="27"/>
        </w:rPr>
        <w:t>. [Accessed 16 December 2023]</w:t>
      </w:r>
    </w:p>
    <w:p w14:paraId="25F725EB" w14:textId="77777777" w:rsidR="00103E2A" w:rsidRDefault="002521B5" w:rsidP="00103E2A">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t>
      </w:r>
    </w:p>
    <w:p w14:paraId="712F36F7" w14:textId="36DB8662" w:rsidR="00103E2A" w:rsidRDefault="00716AE0" w:rsidP="00716AE0">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nmap.org. (n.d.). </w:t>
      </w:r>
      <w:r>
        <w:rPr>
          <w:rFonts w:ascii="Calibri" w:hAnsi="Calibri" w:cs="Calibri"/>
          <w:i/>
          <w:iCs/>
          <w:color w:val="000000"/>
          <w:sz w:val="27"/>
          <w:szCs w:val="27"/>
        </w:rPr>
        <w:t>Preface | Nmap Network Scanning</w:t>
      </w:r>
      <w:r>
        <w:rPr>
          <w:rFonts w:ascii="Calibri" w:hAnsi="Calibri" w:cs="Calibri"/>
          <w:color w:val="000000"/>
          <w:sz w:val="27"/>
          <w:szCs w:val="27"/>
        </w:rPr>
        <w:t xml:space="preserve">. [online] Available at: </w:t>
      </w:r>
      <w:hyperlink r:id="rId48" w:anchor="preface-intro" w:history="1">
        <w:r w:rsidRPr="00AD1D87">
          <w:rPr>
            <w:rStyle w:val="Hyperlink"/>
            <w:rFonts w:ascii="Calibri" w:hAnsi="Calibri" w:cs="Calibri"/>
            <w:sz w:val="27"/>
            <w:szCs w:val="27"/>
          </w:rPr>
          <w:t>https://nmap.org/book/preface.html#preface-intro</w:t>
        </w:r>
      </w:hyperlink>
      <w:r>
        <w:rPr>
          <w:rFonts w:ascii="Calibri" w:hAnsi="Calibri" w:cs="Calibri"/>
          <w:color w:val="000000"/>
          <w:sz w:val="27"/>
          <w:szCs w:val="27"/>
        </w:rPr>
        <w:t xml:space="preserve">. </w:t>
      </w:r>
      <w:r w:rsidR="00103E2A">
        <w:rPr>
          <w:rFonts w:ascii="Calibri" w:hAnsi="Calibri" w:cs="Calibri"/>
          <w:color w:val="000000"/>
          <w:sz w:val="27"/>
          <w:szCs w:val="27"/>
        </w:rPr>
        <w:t>[Accessed 16 December 2023]</w:t>
      </w:r>
    </w:p>
    <w:p w14:paraId="3987A599" w14:textId="3B5C8BD4" w:rsidR="00103E2A" w:rsidRDefault="00103E2A" w:rsidP="00103E2A">
      <w:pPr>
        <w:pStyle w:val="NormalWeb"/>
        <w:spacing w:before="0" w:beforeAutospacing="0" w:after="0" w:afterAutospacing="0" w:line="360" w:lineRule="atLeast"/>
        <w:rPr>
          <w:rFonts w:ascii="Calibri" w:hAnsi="Calibri" w:cs="Calibri"/>
          <w:color w:val="000000"/>
          <w:sz w:val="27"/>
          <w:szCs w:val="27"/>
        </w:rPr>
      </w:pPr>
    </w:p>
    <w:p w14:paraId="50F1FDA1" w14:textId="13032E75" w:rsidR="00130858" w:rsidRDefault="00130858" w:rsidP="00130858">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Vry4n_ (2021). </w:t>
      </w:r>
      <w:proofErr w:type="spellStart"/>
      <w:r>
        <w:rPr>
          <w:rFonts w:ascii="Calibri" w:hAnsi="Calibri" w:cs="Calibri"/>
          <w:i/>
          <w:iCs/>
          <w:color w:val="000000"/>
          <w:sz w:val="27"/>
          <w:szCs w:val="27"/>
        </w:rPr>
        <w:t>WinPEAS</w:t>
      </w:r>
      <w:proofErr w:type="spellEnd"/>
      <w:r>
        <w:rPr>
          <w:rFonts w:ascii="Calibri" w:hAnsi="Calibri" w:cs="Calibri"/>
          <w:i/>
          <w:iCs/>
          <w:color w:val="000000"/>
          <w:sz w:val="27"/>
          <w:szCs w:val="27"/>
        </w:rPr>
        <w:t xml:space="preserve"> - Windows Enum</w:t>
      </w:r>
      <w:r>
        <w:rPr>
          <w:rFonts w:ascii="Calibri" w:hAnsi="Calibri" w:cs="Calibri"/>
          <w:color w:val="000000"/>
          <w:sz w:val="27"/>
          <w:szCs w:val="27"/>
        </w:rPr>
        <w:t xml:space="preserve">. [online] VK9 Security. Available at: </w:t>
      </w:r>
      <w:hyperlink r:id="rId49" w:history="1">
        <w:r w:rsidRPr="00AD1D87">
          <w:rPr>
            <w:rStyle w:val="Hyperlink"/>
            <w:rFonts w:ascii="Calibri" w:hAnsi="Calibri" w:cs="Calibri"/>
            <w:sz w:val="27"/>
            <w:szCs w:val="27"/>
          </w:rPr>
          <w:t>https://vk9-sec.com/winpeas-windows-enum/</w:t>
        </w:r>
      </w:hyperlink>
      <w:r>
        <w:rPr>
          <w:rFonts w:ascii="Calibri" w:hAnsi="Calibri" w:cs="Calibri"/>
          <w:color w:val="000000"/>
          <w:sz w:val="27"/>
          <w:szCs w:val="27"/>
        </w:rPr>
        <w:t>. [Accessed 16 December 2023]</w:t>
      </w:r>
    </w:p>
    <w:p w14:paraId="37B8329E" w14:textId="77777777" w:rsidR="00C309E9" w:rsidRDefault="00130858" w:rsidP="006648EE">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t>
      </w:r>
    </w:p>
    <w:p w14:paraId="034D98ED" w14:textId="0692A729" w:rsidR="006648EE" w:rsidRDefault="006648EE" w:rsidP="006648EE">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GitHub. (n.d.). </w:t>
      </w:r>
      <w:r>
        <w:rPr>
          <w:rFonts w:ascii="Calibri" w:hAnsi="Calibri" w:cs="Calibri"/>
          <w:i/>
          <w:iCs/>
          <w:color w:val="000000"/>
          <w:sz w:val="27"/>
          <w:szCs w:val="27"/>
        </w:rPr>
        <w:t>Dec0ne - Overview</w:t>
      </w:r>
      <w:r>
        <w:rPr>
          <w:rFonts w:ascii="Calibri" w:hAnsi="Calibri" w:cs="Calibri"/>
          <w:color w:val="000000"/>
          <w:sz w:val="27"/>
          <w:szCs w:val="27"/>
        </w:rPr>
        <w:t xml:space="preserve">. [online] Available at: </w:t>
      </w:r>
      <w:hyperlink r:id="rId50" w:history="1">
        <w:r w:rsidR="00C309E9" w:rsidRPr="00AD1D87">
          <w:rPr>
            <w:rStyle w:val="Hyperlink"/>
            <w:rFonts w:ascii="Calibri" w:hAnsi="Calibri" w:cs="Calibri"/>
            <w:sz w:val="27"/>
            <w:szCs w:val="27"/>
          </w:rPr>
          <w:t>https://github.com/Dec0ne?tab=overview&amp;from=2022-07-01&amp;to=2022-07-31</w:t>
        </w:r>
      </w:hyperlink>
      <w:r w:rsidR="00C309E9">
        <w:rPr>
          <w:rFonts w:ascii="Calibri" w:hAnsi="Calibri" w:cs="Calibri"/>
          <w:color w:val="000000"/>
          <w:sz w:val="27"/>
          <w:szCs w:val="27"/>
        </w:rPr>
        <w:t xml:space="preserve"> </w:t>
      </w:r>
      <w:r>
        <w:rPr>
          <w:rFonts w:ascii="Calibri" w:hAnsi="Calibri" w:cs="Calibri"/>
          <w:color w:val="000000"/>
          <w:sz w:val="27"/>
          <w:szCs w:val="27"/>
        </w:rPr>
        <w:t>[Accessed 16 Dec. 2023].</w:t>
      </w:r>
    </w:p>
    <w:p w14:paraId="3FD3ED47" w14:textId="77777777" w:rsidR="00C82AD4" w:rsidRDefault="00C82AD4" w:rsidP="006648EE">
      <w:pPr>
        <w:pStyle w:val="NormalWeb"/>
        <w:spacing w:before="0" w:beforeAutospacing="0" w:after="0" w:afterAutospacing="0" w:line="360" w:lineRule="atLeast"/>
        <w:rPr>
          <w:rFonts w:ascii="Calibri" w:hAnsi="Calibri" w:cs="Calibri"/>
          <w:color w:val="000000"/>
          <w:sz w:val="27"/>
          <w:szCs w:val="27"/>
        </w:rPr>
      </w:pPr>
    </w:p>
    <w:p w14:paraId="2C9CC35E" w14:textId="77777777" w:rsidR="00C82AD4" w:rsidRDefault="006648EE" w:rsidP="00C82AD4">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t>
      </w:r>
      <w:r w:rsidR="00C82AD4">
        <w:rPr>
          <w:rFonts w:ascii="Calibri" w:hAnsi="Calibri" w:cs="Calibri"/>
          <w:color w:val="000000"/>
          <w:sz w:val="27"/>
          <w:szCs w:val="27"/>
        </w:rPr>
        <w:t>sourceforge.net. (n.d.). </w:t>
      </w:r>
      <w:r w:rsidR="00C82AD4">
        <w:rPr>
          <w:rFonts w:ascii="Calibri" w:hAnsi="Calibri" w:cs="Calibri"/>
          <w:i/>
          <w:iCs/>
          <w:color w:val="000000"/>
          <w:sz w:val="27"/>
          <w:szCs w:val="27"/>
        </w:rPr>
        <w:t>log1 CMS - Browse Files at SourceForge.net</w:t>
      </w:r>
      <w:r w:rsidR="00C82AD4">
        <w:rPr>
          <w:rFonts w:ascii="Calibri" w:hAnsi="Calibri" w:cs="Calibri"/>
          <w:color w:val="000000"/>
          <w:sz w:val="27"/>
          <w:szCs w:val="27"/>
        </w:rPr>
        <w:t>. [online] Available at: https://sourceforge.net/projects/log1cms/files/ [Accessed 16 Dec. 2023].</w:t>
      </w:r>
    </w:p>
    <w:p w14:paraId="6B397207" w14:textId="77777777" w:rsidR="007F7FF5" w:rsidRDefault="00C82AD4" w:rsidP="007F7FF5">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t>
      </w:r>
    </w:p>
    <w:p w14:paraId="2AD20069" w14:textId="77777777" w:rsidR="007F7FF5" w:rsidRDefault="007F7FF5" w:rsidP="007F7FF5">
      <w:pPr>
        <w:pStyle w:val="NormalWeb"/>
        <w:spacing w:before="0" w:beforeAutospacing="0" w:after="0" w:afterAutospacing="0" w:line="360" w:lineRule="atLeast"/>
        <w:rPr>
          <w:rFonts w:ascii="Calibri" w:hAnsi="Calibri" w:cs="Calibri"/>
          <w:color w:val="000000"/>
          <w:sz w:val="27"/>
          <w:szCs w:val="27"/>
        </w:rPr>
      </w:pPr>
    </w:p>
    <w:p w14:paraId="332DFB1D" w14:textId="0AD2BC40" w:rsidR="007F7FF5" w:rsidRDefault="007F7FF5" w:rsidP="007F7FF5">
      <w:pPr>
        <w:pStyle w:val="NormalWeb"/>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lastRenderedPageBreak/>
        <w:t>GeeksforGeeks</w:t>
      </w:r>
      <w:proofErr w:type="spellEnd"/>
      <w:r>
        <w:rPr>
          <w:rFonts w:ascii="Calibri" w:hAnsi="Calibri" w:cs="Calibri"/>
          <w:color w:val="000000"/>
          <w:sz w:val="27"/>
          <w:szCs w:val="27"/>
        </w:rPr>
        <w:t>. (2021). </w:t>
      </w:r>
      <w:proofErr w:type="spellStart"/>
      <w:r>
        <w:rPr>
          <w:rFonts w:ascii="Calibri" w:hAnsi="Calibri" w:cs="Calibri"/>
          <w:i/>
          <w:iCs/>
          <w:color w:val="000000"/>
          <w:sz w:val="27"/>
          <w:szCs w:val="27"/>
        </w:rPr>
        <w:t>Gobuster</w:t>
      </w:r>
      <w:proofErr w:type="spellEnd"/>
      <w:r>
        <w:rPr>
          <w:rFonts w:ascii="Calibri" w:hAnsi="Calibri" w:cs="Calibri"/>
          <w:i/>
          <w:iCs/>
          <w:color w:val="000000"/>
          <w:sz w:val="27"/>
          <w:szCs w:val="27"/>
        </w:rPr>
        <w:t xml:space="preserve"> - Penetration Testing Tools in Kali Tools</w:t>
      </w:r>
      <w:r>
        <w:rPr>
          <w:rFonts w:ascii="Calibri" w:hAnsi="Calibri" w:cs="Calibri"/>
          <w:color w:val="000000"/>
          <w:sz w:val="27"/>
          <w:szCs w:val="27"/>
        </w:rPr>
        <w:t xml:space="preserve">. [online] Available at: </w:t>
      </w:r>
      <w:hyperlink r:id="rId51" w:history="1">
        <w:r w:rsidRPr="003C32E8">
          <w:rPr>
            <w:rStyle w:val="Hyperlink"/>
            <w:rFonts w:ascii="Calibri" w:hAnsi="Calibri" w:cs="Calibri"/>
            <w:sz w:val="27"/>
            <w:szCs w:val="27"/>
          </w:rPr>
          <w:t>https://www.geeksforgeeks.org/gobuster-penetration-testing-tools-in-kali-tools/</w:t>
        </w:r>
      </w:hyperlink>
      <w:r>
        <w:rPr>
          <w:rFonts w:ascii="Calibri" w:hAnsi="Calibri" w:cs="Calibri"/>
          <w:color w:val="000000"/>
          <w:sz w:val="27"/>
          <w:szCs w:val="27"/>
        </w:rPr>
        <w:t>. [Accessed 16 Dec. 2023].</w:t>
      </w:r>
    </w:p>
    <w:p w14:paraId="737A7206" w14:textId="77777777" w:rsidR="00122357" w:rsidRDefault="00122357" w:rsidP="007F7FF5">
      <w:pPr>
        <w:pStyle w:val="NormalWeb"/>
        <w:spacing w:before="0" w:beforeAutospacing="0" w:after="0" w:afterAutospacing="0" w:line="360" w:lineRule="atLeast"/>
        <w:rPr>
          <w:rFonts w:ascii="Calibri" w:hAnsi="Calibri" w:cs="Calibri"/>
          <w:color w:val="000000"/>
          <w:sz w:val="27"/>
          <w:szCs w:val="27"/>
        </w:rPr>
      </w:pPr>
    </w:p>
    <w:p w14:paraId="6F950BBE" w14:textId="3075A542" w:rsidR="00122357" w:rsidRDefault="00122357" w:rsidP="00122357">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www.argosoft.com. (n.d.). </w:t>
      </w:r>
      <w:r>
        <w:rPr>
          <w:rFonts w:ascii="Calibri" w:hAnsi="Calibri" w:cs="Calibri"/>
          <w:i/>
          <w:iCs/>
          <w:color w:val="000000"/>
          <w:sz w:val="27"/>
          <w:szCs w:val="27"/>
        </w:rPr>
        <w:t xml:space="preserve">List of Changes for Mail Server - </w:t>
      </w:r>
      <w:proofErr w:type="spellStart"/>
      <w:r>
        <w:rPr>
          <w:rFonts w:ascii="Calibri" w:hAnsi="Calibri" w:cs="Calibri"/>
          <w:i/>
          <w:iCs/>
          <w:color w:val="000000"/>
          <w:sz w:val="27"/>
          <w:szCs w:val="27"/>
        </w:rPr>
        <w:t>ArGo</w:t>
      </w:r>
      <w:proofErr w:type="spellEnd"/>
      <w:r>
        <w:rPr>
          <w:rFonts w:ascii="Calibri" w:hAnsi="Calibri" w:cs="Calibri"/>
          <w:i/>
          <w:iCs/>
          <w:color w:val="000000"/>
          <w:sz w:val="27"/>
          <w:szCs w:val="27"/>
        </w:rPr>
        <w:t xml:space="preserve"> Software Design</w:t>
      </w:r>
      <w:r>
        <w:rPr>
          <w:rFonts w:ascii="Calibri" w:hAnsi="Calibri" w:cs="Calibri"/>
          <w:color w:val="000000"/>
          <w:sz w:val="27"/>
          <w:szCs w:val="27"/>
        </w:rPr>
        <w:t xml:space="preserve">. [online] Available at: </w:t>
      </w:r>
      <w:hyperlink r:id="rId52" w:history="1">
        <w:r w:rsidRPr="003C32E8">
          <w:rPr>
            <w:rStyle w:val="Hyperlink"/>
            <w:rFonts w:ascii="Calibri" w:hAnsi="Calibri" w:cs="Calibri"/>
            <w:sz w:val="27"/>
            <w:szCs w:val="27"/>
          </w:rPr>
          <w:t>https://www.argosoft.com/rootpages/mailserver/ChangeList</w:t>
        </w:r>
      </w:hyperlink>
      <w:r>
        <w:rPr>
          <w:rFonts w:ascii="Calibri" w:hAnsi="Calibri" w:cs="Calibri"/>
          <w:color w:val="000000"/>
          <w:sz w:val="27"/>
          <w:szCs w:val="27"/>
        </w:rPr>
        <w:t xml:space="preserve">  [Accessed 16 Dec. 2023].</w:t>
      </w:r>
    </w:p>
    <w:p w14:paraId="7B81B4CD" w14:textId="77777777" w:rsidR="00703909" w:rsidRDefault="00122357" w:rsidP="00703909">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t>
      </w:r>
    </w:p>
    <w:p w14:paraId="09F9F2DD" w14:textId="64B47F3A" w:rsidR="00703909" w:rsidRDefault="00703909" w:rsidP="00703909">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Bronco (2023). </w:t>
      </w:r>
      <w:proofErr w:type="spellStart"/>
      <w:r>
        <w:rPr>
          <w:rFonts w:ascii="Calibri" w:hAnsi="Calibri" w:cs="Calibri"/>
          <w:i/>
          <w:iCs/>
          <w:color w:val="000000"/>
          <w:sz w:val="27"/>
          <w:szCs w:val="27"/>
        </w:rPr>
        <w:t>BoZoN</w:t>
      </w:r>
      <w:proofErr w:type="spellEnd"/>
      <w:r>
        <w:rPr>
          <w:rFonts w:ascii="Calibri" w:hAnsi="Calibri" w:cs="Calibri"/>
          <w:color w:val="000000"/>
          <w:sz w:val="27"/>
          <w:szCs w:val="27"/>
        </w:rPr>
        <w:t>. [online] GitHub. Available at: https://github.com/broncowdd/BoZoN [Accessed 16 Dec. 2023].</w:t>
      </w:r>
    </w:p>
    <w:p w14:paraId="09430D60" w14:textId="77777777" w:rsidR="00D77EDB" w:rsidRDefault="00D77EDB" w:rsidP="00703909">
      <w:pPr>
        <w:pStyle w:val="NormalWeb"/>
        <w:spacing w:before="0" w:beforeAutospacing="0" w:after="0" w:afterAutospacing="0" w:line="360" w:lineRule="atLeast"/>
        <w:rPr>
          <w:rFonts w:ascii="Calibri" w:hAnsi="Calibri" w:cs="Calibri"/>
          <w:color w:val="000000"/>
          <w:sz w:val="27"/>
          <w:szCs w:val="27"/>
        </w:rPr>
      </w:pPr>
    </w:p>
    <w:p w14:paraId="61C8DF9B" w14:textId="3C492A63" w:rsidR="00D77EDB" w:rsidRDefault="00703909" w:rsidP="00D77EDB">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t>
      </w:r>
      <w:r w:rsidR="00D77EDB">
        <w:rPr>
          <w:rFonts w:ascii="Calibri" w:hAnsi="Calibri" w:cs="Calibri"/>
          <w:color w:val="000000"/>
          <w:sz w:val="27"/>
          <w:szCs w:val="27"/>
        </w:rPr>
        <w:t>www.rejetto.com. (n.d.). </w:t>
      </w:r>
      <w:r w:rsidR="00D77EDB">
        <w:rPr>
          <w:rFonts w:ascii="Calibri" w:hAnsi="Calibri" w:cs="Calibri"/>
          <w:i/>
          <w:iCs/>
          <w:color w:val="000000"/>
          <w:sz w:val="27"/>
          <w:szCs w:val="27"/>
        </w:rPr>
        <w:t>HFS ~ HTTP File Server</w:t>
      </w:r>
      <w:r w:rsidR="00D77EDB">
        <w:rPr>
          <w:rFonts w:ascii="Calibri" w:hAnsi="Calibri" w:cs="Calibri"/>
          <w:color w:val="000000"/>
          <w:sz w:val="27"/>
          <w:szCs w:val="27"/>
        </w:rPr>
        <w:t xml:space="preserve">. [online] Available at: </w:t>
      </w:r>
      <w:hyperlink r:id="rId53" w:history="1">
        <w:r w:rsidR="00D77EDB" w:rsidRPr="003C32E8">
          <w:rPr>
            <w:rStyle w:val="Hyperlink"/>
            <w:rFonts w:ascii="Calibri" w:hAnsi="Calibri" w:cs="Calibri"/>
            <w:sz w:val="27"/>
            <w:szCs w:val="27"/>
          </w:rPr>
          <w:t>https://www.rejetto.com/hfs/?f=dl</w:t>
        </w:r>
      </w:hyperlink>
      <w:r w:rsidR="00D77EDB">
        <w:rPr>
          <w:rFonts w:ascii="Calibri" w:hAnsi="Calibri" w:cs="Calibri"/>
          <w:color w:val="000000"/>
          <w:sz w:val="27"/>
          <w:szCs w:val="27"/>
        </w:rPr>
        <w:t xml:space="preserve"> [Accessed 16 Dec. 2023].</w:t>
      </w:r>
    </w:p>
    <w:p w14:paraId="22723B59" w14:textId="77777777" w:rsidR="00D64ABC" w:rsidRDefault="00D77EDB" w:rsidP="00D64ABC">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t>
      </w:r>
    </w:p>
    <w:p w14:paraId="4079C38F" w14:textId="57B5CA75" w:rsidR="00D64ABC" w:rsidRDefault="00D64ABC" w:rsidP="00D64ABC">
      <w:pPr>
        <w:pStyle w:val="NormalWeb"/>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HackTricks</w:t>
      </w:r>
      <w:proofErr w:type="spellEnd"/>
      <w:r>
        <w:rPr>
          <w:rFonts w:ascii="Calibri" w:hAnsi="Calibri" w:cs="Calibri"/>
          <w:color w:val="000000"/>
          <w:sz w:val="27"/>
          <w:szCs w:val="27"/>
        </w:rPr>
        <w:t>. (2020). </w:t>
      </w:r>
      <w:r>
        <w:rPr>
          <w:rFonts w:ascii="Calibri" w:hAnsi="Calibri" w:cs="Calibri"/>
          <w:i/>
          <w:iCs/>
          <w:color w:val="000000"/>
          <w:sz w:val="27"/>
          <w:szCs w:val="27"/>
        </w:rPr>
        <w:t>File Upload</w:t>
      </w:r>
      <w:r>
        <w:rPr>
          <w:rFonts w:ascii="Calibri" w:hAnsi="Calibri" w:cs="Calibri"/>
          <w:color w:val="000000"/>
          <w:sz w:val="27"/>
          <w:szCs w:val="27"/>
        </w:rPr>
        <w:t xml:space="preserve">. [online] Available at: </w:t>
      </w:r>
      <w:hyperlink r:id="rId54" w:history="1">
        <w:r w:rsidRPr="00952361">
          <w:rPr>
            <w:rStyle w:val="Hyperlink"/>
            <w:rFonts w:ascii="Calibri" w:hAnsi="Calibri" w:cs="Calibri"/>
            <w:sz w:val="27"/>
            <w:szCs w:val="27"/>
          </w:rPr>
          <w:t>https://book.hacktricks.xyz/pentesting-web/file-upload</w:t>
        </w:r>
      </w:hyperlink>
      <w:r>
        <w:rPr>
          <w:rFonts w:ascii="Calibri" w:hAnsi="Calibri" w:cs="Calibri"/>
          <w:color w:val="000000"/>
          <w:sz w:val="27"/>
          <w:szCs w:val="27"/>
        </w:rPr>
        <w:t>. [Accessed 16 Dec. 2023].</w:t>
      </w:r>
    </w:p>
    <w:p w14:paraId="1A501A39" w14:textId="77777777" w:rsidR="00D64ABC" w:rsidRDefault="00D64ABC" w:rsidP="00D64ABC">
      <w:pPr>
        <w:pStyle w:val="NormalWeb"/>
        <w:rPr>
          <w:rFonts w:ascii="Calibri" w:hAnsi="Calibri" w:cs="Calibri"/>
          <w:color w:val="000000"/>
          <w:sz w:val="27"/>
          <w:szCs w:val="27"/>
        </w:rPr>
      </w:pPr>
      <w:r>
        <w:rPr>
          <w:rFonts w:ascii="Calibri" w:hAnsi="Calibri" w:cs="Calibri"/>
          <w:color w:val="000000"/>
          <w:sz w:val="27"/>
          <w:szCs w:val="27"/>
        </w:rPr>
        <w:t>‌</w:t>
      </w:r>
    </w:p>
    <w:p w14:paraId="723731F8" w14:textId="0E0AB069" w:rsidR="00D77EDB" w:rsidRDefault="00D77EDB" w:rsidP="00D77EDB">
      <w:pPr>
        <w:pStyle w:val="NormalWeb"/>
        <w:rPr>
          <w:rFonts w:ascii="Calibri" w:hAnsi="Calibri" w:cs="Calibri"/>
          <w:color w:val="000000"/>
          <w:sz w:val="27"/>
          <w:szCs w:val="27"/>
        </w:rPr>
      </w:pPr>
    </w:p>
    <w:p w14:paraId="54E6B564" w14:textId="4A84F02D" w:rsidR="00703909" w:rsidRDefault="00703909" w:rsidP="00703909">
      <w:pPr>
        <w:pStyle w:val="NormalWeb"/>
        <w:rPr>
          <w:rFonts w:ascii="Calibri" w:hAnsi="Calibri" w:cs="Calibri"/>
          <w:color w:val="000000"/>
          <w:sz w:val="27"/>
          <w:szCs w:val="27"/>
        </w:rPr>
      </w:pPr>
    </w:p>
    <w:p w14:paraId="43F071EF" w14:textId="31C9A481" w:rsidR="00122357" w:rsidRDefault="00122357" w:rsidP="00122357">
      <w:pPr>
        <w:pStyle w:val="NormalWeb"/>
        <w:rPr>
          <w:rFonts w:ascii="Calibri" w:hAnsi="Calibri" w:cs="Calibri"/>
          <w:color w:val="000000"/>
          <w:sz w:val="27"/>
          <w:szCs w:val="27"/>
        </w:rPr>
      </w:pPr>
    </w:p>
    <w:p w14:paraId="1EC78F48" w14:textId="77777777" w:rsidR="00122357" w:rsidRDefault="00122357" w:rsidP="007F7FF5">
      <w:pPr>
        <w:pStyle w:val="NormalWeb"/>
        <w:spacing w:before="0" w:beforeAutospacing="0" w:after="0" w:afterAutospacing="0" w:line="360" w:lineRule="atLeast"/>
        <w:rPr>
          <w:rFonts w:ascii="Calibri" w:hAnsi="Calibri" w:cs="Calibri"/>
          <w:color w:val="000000"/>
          <w:sz w:val="27"/>
          <w:szCs w:val="27"/>
        </w:rPr>
      </w:pPr>
    </w:p>
    <w:p w14:paraId="060750F8" w14:textId="77777777" w:rsidR="007F7FF5" w:rsidRDefault="007F7FF5" w:rsidP="007F7FF5">
      <w:pPr>
        <w:pStyle w:val="NormalWeb"/>
        <w:rPr>
          <w:rFonts w:ascii="Calibri" w:hAnsi="Calibri" w:cs="Calibri"/>
          <w:color w:val="000000"/>
          <w:sz w:val="27"/>
          <w:szCs w:val="27"/>
        </w:rPr>
      </w:pPr>
      <w:r>
        <w:rPr>
          <w:rFonts w:ascii="Calibri" w:hAnsi="Calibri" w:cs="Calibri"/>
          <w:color w:val="000000"/>
          <w:sz w:val="27"/>
          <w:szCs w:val="27"/>
        </w:rPr>
        <w:t>‌</w:t>
      </w:r>
    </w:p>
    <w:p w14:paraId="14FFB1B6" w14:textId="24342186" w:rsidR="00C82AD4" w:rsidRDefault="00C82AD4" w:rsidP="00C82AD4">
      <w:pPr>
        <w:pStyle w:val="NormalWeb"/>
        <w:rPr>
          <w:rFonts w:ascii="Calibri" w:hAnsi="Calibri" w:cs="Calibri"/>
          <w:color w:val="000000"/>
          <w:sz w:val="27"/>
          <w:szCs w:val="27"/>
        </w:rPr>
      </w:pPr>
    </w:p>
    <w:p w14:paraId="4DD76CEF" w14:textId="77777777" w:rsidR="00801886" w:rsidRPr="009A241B" w:rsidRDefault="00341658" w:rsidP="009525A9">
      <w:pPr>
        <w:pStyle w:val="Heading1"/>
        <w:numPr>
          <w:ilvl w:val="0"/>
          <w:numId w:val="0"/>
        </w:numPr>
        <w:ind w:left="431"/>
      </w:pPr>
      <w:bookmarkStart w:id="13" w:name="_Toc153806947"/>
      <w:r>
        <w:lastRenderedPageBreak/>
        <w:t>Appendices</w:t>
      </w:r>
      <w:bookmarkEnd w:id="13"/>
    </w:p>
    <w:p w14:paraId="41AFB103" w14:textId="5489DED8" w:rsidR="00AE112B" w:rsidRPr="00AE112B" w:rsidRDefault="001A6749" w:rsidP="00AE112B">
      <w:pPr>
        <w:rPr>
          <w:lang w:eastAsia="en-US"/>
        </w:rPr>
      </w:pPr>
      <w:r>
        <w:rPr>
          <w:lang w:eastAsia="en-US"/>
        </w:rPr>
        <w:t>Note that Appendices should be referenced in the main body of the text.</w:t>
      </w:r>
    </w:p>
    <w:p w14:paraId="73805793" w14:textId="3A7D6DDF" w:rsidR="00BA7AE1" w:rsidRPr="007C456C" w:rsidRDefault="00341658" w:rsidP="007C456C">
      <w:pPr>
        <w:pStyle w:val="Heading2"/>
        <w:numPr>
          <w:ilvl w:val="0"/>
          <w:numId w:val="0"/>
        </w:numPr>
        <w:ind w:left="578" w:hanging="578"/>
        <w:rPr>
          <w:lang w:eastAsia="en-US"/>
        </w:rPr>
      </w:pPr>
      <w:bookmarkStart w:id="14" w:name="_Toc153806948"/>
      <w:r>
        <w:rPr>
          <w:lang w:eastAsia="en-US"/>
        </w:rPr>
        <w:t xml:space="preserve">Appendix </w:t>
      </w:r>
      <w:r w:rsidR="009525A9">
        <w:rPr>
          <w:lang w:eastAsia="en-US"/>
        </w:rPr>
        <w:t>A</w:t>
      </w:r>
      <w:bookmarkEnd w:id="14"/>
    </w:p>
    <w:p w14:paraId="1DAC90D9" w14:textId="21060EEB" w:rsidR="00BA7AE1" w:rsidRPr="00BA7AE1" w:rsidRDefault="00AF3E0A" w:rsidP="0053233E">
      <w:pPr>
        <w:pBdr>
          <w:bottom w:val="single" w:sz="4" w:space="1" w:color="auto"/>
        </w:pBdr>
        <w:spacing w:after="1" w:line="260" w:lineRule="auto"/>
        <w:ind w:left="-5" w:right="1119"/>
        <w:rPr>
          <w:rFonts w:ascii="Arial" w:eastAsia="Courier New" w:hAnsi="Arial" w:cs="Arial"/>
          <w:b/>
          <w:sz w:val="20"/>
        </w:rPr>
      </w:pPr>
      <w:r>
        <w:rPr>
          <w:rFonts w:ascii="Arial" w:eastAsia="Courier New" w:hAnsi="Arial" w:cs="Arial"/>
          <w:b/>
          <w:sz w:val="20"/>
        </w:rPr>
        <w:t xml:space="preserve">Server 1 </w:t>
      </w:r>
      <w:proofErr w:type="spellStart"/>
      <w:r>
        <w:rPr>
          <w:rFonts w:ascii="Arial" w:eastAsia="Courier New" w:hAnsi="Arial" w:cs="Arial"/>
          <w:b/>
          <w:sz w:val="20"/>
        </w:rPr>
        <w:t>nmap</w:t>
      </w:r>
      <w:proofErr w:type="spellEnd"/>
      <w:r>
        <w:rPr>
          <w:rFonts w:ascii="Arial" w:eastAsia="Courier New" w:hAnsi="Arial" w:cs="Arial"/>
          <w:b/>
          <w:sz w:val="20"/>
        </w:rPr>
        <w:t xml:space="preserve"> scan</w:t>
      </w:r>
    </w:p>
    <w:p w14:paraId="6ACE6F51" w14:textId="77777777" w:rsidR="009A241B" w:rsidRDefault="009A241B" w:rsidP="0038548A">
      <w:pPr>
        <w:pStyle w:val="code"/>
        <w:rPr>
          <w:rFonts w:eastAsia="Courier New"/>
        </w:rPr>
      </w:pPr>
    </w:p>
    <w:p w14:paraId="2EF9E90C" w14:textId="3E36B2F6" w:rsidR="007C456C" w:rsidRDefault="00B00800" w:rsidP="00B96A58">
      <w:pPr>
        <w:pStyle w:val="code"/>
        <w:rPr>
          <w:rFonts w:eastAsia="Courier New"/>
        </w:rPr>
      </w:pPr>
      <w:r w:rsidRPr="00B00800">
        <w:rPr>
          <w:rFonts w:eastAsia="Courier New"/>
          <w:noProof/>
        </w:rPr>
        <w:drawing>
          <wp:inline distT="0" distB="0" distL="0" distR="0" wp14:anchorId="537C6A46" wp14:editId="4766F000">
            <wp:extent cx="4301486" cy="5800725"/>
            <wp:effectExtent l="0" t="0" r="0" b="0"/>
            <wp:docPr id="971556549" name="Picture 9715565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6549" name="Picture 1" descr="A screenshot of a computer&#10;&#10;Description automatically generated"/>
                    <pic:cNvPicPr/>
                  </pic:nvPicPr>
                  <pic:blipFill>
                    <a:blip r:embed="rId55"/>
                    <a:stretch>
                      <a:fillRect/>
                    </a:stretch>
                  </pic:blipFill>
                  <pic:spPr>
                    <a:xfrm>
                      <a:off x="0" y="0"/>
                      <a:ext cx="4308449" cy="5810115"/>
                    </a:xfrm>
                    <a:prstGeom prst="rect">
                      <a:avLst/>
                    </a:prstGeom>
                  </pic:spPr>
                </pic:pic>
              </a:graphicData>
            </a:graphic>
          </wp:inline>
        </w:drawing>
      </w:r>
    </w:p>
    <w:p w14:paraId="57FF9B00" w14:textId="77777777" w:rsidR="00263401" w:rsidRDefault="00263401" w:rsidP="00B96A58">
      <w:pPr>
        <w:pStyle w:val="code"/>
        <w:rPr>
          <w:rFonts w:eastAsia="Courier New"/>
        </w:rPr>
      </w:pPr>
    </w:p>
    <w:p w14:paraId="4B49F977" w14:textId="77777777" w:rsidR="00263401" w:rsidRDefault="00263401" w:rsidP="00B96A58">
      <w:pPr>
        <w:pStyle w:val="code"/>
        <w:rPr>
          <w:rFonts w:eastAsia="Courier New"/>
        </w:rPr>
      </w:pPr>
    </w:p>
    <w:p w14:paraId="3DCFE948" w14:textId="77777777" w:rsidR="00263401" w:rsidRDefault="00263401" w:rsidP="00B96A58">
      <w:pPr>
        <w:pStyle w:val="code"/>
        <w:rPr>
          <w:rFonts w:eastAsia="Courier New"/>
        </w:rPr>
      </w:pPr>
    </w:p>
    <w:p w14:paraId="40310721" w14:textId="77777777" w:rsidR="00263401" w:rsidRDefault="00263401" w:rsidP="00B96A58">
      <w:pPr>
        <w:pStyle w:val="code"/>
        <w:rPr>
          <w:rFonts w:eastAsia="Courier New"/>
        </w:rPr>
      </w:pPr>
    </w:p>
    <w:p w14:paraId="7E7C1CCE" w14:textId="03D5B732" w:rsidR="00263401" w:rsidRDefault="00263401" w:rsidP="00B96A58">
      <w:pPr>
        <w:pStyle w:val="code"/>
        <w:rPr>
          <w:rFonts w:eastAsia="Courier New"/>
          <w:b/>
          <w:bCs/>
        </w:rPr>
      </w:pPr>
      <w:r>
        <w:rPr>
          <w:rFonts w:eastAsia="Courier New"/>
          <w:b/>
          <w:bCs/>
        </w:rPr>
        <w:lastRenderedPageBreak/>
        <w:t>Server</w:t>
      </w:r>
      <w:r w:rsidR="007B4006">
        <w:rPr>
          <w:rFonts w:eastAsia="Courier New"/>
          <w:b/>
          <w:bCs/>
        </w:rPr>
        <w:t xml:space="preserve"> 1 with -A option</w:t>
      </w:r>
    </w:p>
    <w:p w14:paraId="1596A8CA" w14:textId="77777777" w:rsidR="00833C69" w:rsidRDefault="00833C69" w:rsidP="00B96A58">
      <w:pPr>
        <w:pStyle w:val="code"/>
        <w:rPr>
          <w:rFonts w:eastAsia="Courier New"/>
        </w:rPr>
      </w:pPr>
    </w:p>
    <w:p w14:paraId="432A9273" w14:textId="2138755F" w:rsidR="007B4006" w:rsidRDefault="006773E1" w:rsidP="00B96A58">
      <w:pPr>
        <w:pStyle w:val="code"/>
        <w:rPr>
          <w:rFonts w:eastAsia="Courier New"/>
        </w:rPr>
      </w:pPr>
      <w:r w:rsidRPr="006773E1">
        <w:rPr>
          <w:rFonts w:eastAsia="Courier New"/>
          <w:noProof/>
        </w:rPr>
        <w:drawing>
          <wp:inline distT="0" distB="0" distL="0" distR="0" wp14:anchorId="0DFB7124" wp14:editId="1CCF817E">
            <wp:extent cx="6229350" cy="3524250"/>
            <wp:effectExtent l="0" t="0" r="0" b="0"/>
            <wp:docPr id="79351879" name="Picture 79351879" descr="A black drag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1879" name="Picture 1" descr="A black dragon with white text&#10;&#10;Description automatically generated"/>
                    <pic:cNvPicPr/>
                  </pic:nvPicPr>
                  <pic:blipFill>
                    <a:blip r:embed="rId56"/>
                    <a:stretch>
                      <a:fillRect/>
                    </a:stretch>
                  </pic:blipFill>
                  <pic:spPr>
                    <a:xfrm>
                      <a:off x="0" y="0"/>
                      <a:ext cx="6235503" cy="3527731"/>
                    </a:xfrm>
                    <a:prstGeom prst="rect">
                      <a:avLst/>
                    </a:prstGeom>
                  </pic:spPr>
                </pic:pic>
              </a:graphicData>
            </a:graphic>
          </wp:inline>
        </w:drawing>
      </w:r>
    </w:p>
    <w:p w14:paraId="0FD012D3" w14:textId="364A827F" w:rsidR="004D0370" w:rsidRDefault="004D0370" w:rsidP="00B96A58">
      <w:pPr>
        <w:pStyle w:val="code"/>
        <w:rPr>
          <w:rFonts w:eastAsia="Courier New"/>
        </w:rPr>
      </w:pPr>
      <w:r w:rsidRPr="004D0370">
        <w:rPr>
          <w:rFonts w:eastAsia="Courier New"/>
          <w:noProof/>
        </w:rPr>
        <w:drawing>
          <wp:inline distT="0" distB="0" distL="0" distR="0" wp14:anchorId="637D0280" wp14:editId="33BFCD74">
            <wp:extent cx="6229350" cy="2169624"/>
            <wp:effectExtent l="0" t="0" r="0" b="0"/>
            <wp:docPr id="2047363278" name="Picture 20473632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63278" name="Picture 1" descr="A screenshot of a computer&#10;&#10;Description automatically generated"/>
                    <pic:cNvPicPr/>
                  </pic:nvPicPr>
                  <pic:blipFill>
                    <a:blip r:embed="rId57"/>
                    <a:stretch>
                      <a:fillRect/>
                    </a:stretch>
                  </pic:blipFill>
                  <pic:spPr>
                    <a:xfrm>
                      <a:off x="0" y="0"/>
                      <a:ext cx="6241242" cy="2173766"/>
                    </a:xfrm>
                    <a:prstGeom prst="rect">
                      <a:avLst/>
                    </a:prstGeom>
                  </pic:spPr>
                </pic:pic>
              </a:graphicData>
            </a:graphic>
          </wp:inline>
        </w:drawing>
      </w:r>
    </w:p>
    <w:p w14:paraId="445BA612" w14:textId="0AA84373" w:rsidR="004A47D3" w:rsidRDefault="004A47D3" w:rsidP="00B96A58">
      <w:pPr>
        <w:pStyle w:val="code"/>
        <w:rPr>
          <w:rFonts w:eastAsia="Courier New"/>
        </w:rPr>
      </w:pPr>
      <w:r w:rsidRPr="004A47D3">
        <w:rPr>
          <w:rFonts w:eastAsia="Courier New"/>
          <w:noProof/>
        </w:rPr>
        <w:lastRenderedPageBreak/>
        <w:drawing>
          <wp:inline distT="0" distB="0" distL="0" distR="0" wp14:anchorId="743053AA" wp14:editId="33E91D66">
            <wp:extent cx="5943600" cy="6283325"/>
            <wp:effectExtent l="0" t="0" r="0" b="0"/>
            <wp:docPr id="1167251409" name="Picture 116725140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51409" name="Picture 1" descr="A screenshot of a computer screen&#10;&#10;Description automatically generated"/>
                    <pic:cNvPicPr/>
                  </pic:nvPicPr>
                  <pic:blipFill>
                    <a:blip r:embed="rId58"/>
                    <a:stretch>
                      <a:fillRect/>
                    </a:stretch>
                  </pic:blipFill>
                  <pic:spPr>
                    <a:xfrm>
                      <a:off x="0" y="0"/>
                      <a:ext cx="5943600" cy="6283325"/>
                    </a:xfrm>
                    <a:prstGeom prst="rect">
                      <a:avLst/>
                    </a:prstGeom>
                  </pic:spPr>
                </pic:pic>
              </a:graphicData>
            </a:graphic>
          </wp:inline>
        </w:drawing>
      </w:r>
    </w:p>
    <w:p w14:paraId="3190BE7D" w14:textId="7AEACF87" w:rsidR="00202D2F" w:rsidRDefault="00202D2F" w:rsidP="00B96A58">
      <w:pPr>
        <w:pStyle w:val="code"/>
        <w:rPr>
          <w:rFonts w:eastAsia="Courier New"/>
        </w:rPr>
      </w:pPr>
      <w:r w:rsidRPr="00202D2F">
        <w:rPr>
          <w:rFonts w:eastAsia="Courier New"/>
          <w:noProof/>
        </w:rPr>
        <w:drawing>
          <wp:inline distT="0" distB="0" distL="0" distR="0" wp14:anchorId="1D285E70" wp14:editId="07E2CFE1">
            <wp:extent cx="5943600" cy="1484630"/>
            <wp:effectExtent l="0" t="0" r="0" b="0"/>
            <wp:docPr id="6311573" name="Picture 631157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573" name="Picture 1" descr="A screen shot of a computer program&#10;&#10;Description automatically generated"/>
                    <pic:cNvPicPr/>
                  </pic:nvPicPr>
                  <pic:blipFill>
                    <a:blip r:embed="rId59"/>
                    <a:stretch>
                      <a:fillRect/>
                    </a:stretch>
                  </pic:blipFill>
                  <pic:spPr>
                    <a:xfrm>
                      <a:off x="0" y="0"/>
                      <a:ext cx="5943600" cy="1484630"/>
                    </a:xfrm>
                    <a:prstGeom prst="rect">
                      <a:avLst/>
                    </a:prstGeom>
                  </pic:spPr>
                </pic:pic>
              </a:graphicData>
            </a:graphic>
          </wp:inline>
        </w:drawing>
      </w:r>
    </w:p>
    <w:p w14:paraId="1A24C5D9" w14:textId="77777777" w:rsidR="00117FAC" w:rsidRDefault="00117FAC" w:rsidP="00B96A58">
      <w:pPr>
        <w:pStyle w:val="code"/>
        <w:rPr>
          <w:rFonts w:eastAsia="Courier New"/>
        </w:rPr>
      </w:pPr>
    </w:p>
    <w:p w14:paraId="5C0B207E" w14:textId="77777777" w:rsidR="00117FAC" w:rsidRDefault="00117FAC" w:rsidP="00B96A58">
      <w:pPr>
        <w:pStyle w:val="code"/>
        <w:rPr>
          <w:rFonts w:eastAsia="Courier New"/>
        </w:rPr>
      </w:pPr>
    </w:p>
    <w:p w14:paraId="0AE29882" w14:textId="4F26CC79" w:rsidR="00117FAC" w:rsidRDefault="00117FAC" w:rsidP="00B96A58">
      <w:pPr>
        <w:pStyle w:val="code"/>
        <w:rPr>
          <w:rFonts w:eastAsia="Courier New"/>
        </w:rPr>
      </w:pPr>
      <w:r w:rsidRPr="00117FAC">
        <w:rPr>
          <w:rFonts w:eastAsia="Courier New"/>
          <w:noProof/>
        </w:rPr>
        <w:lastRenderedPageBreak/>
        <w:drawing>
          <wp:inline distT="0" distB="0" distL="0" distR="0" wp14:anchorId="1E7F18FF" wp14:editId="6D8AFB5D">
            <wp:extent cx="5943600" cy="4890770"/>
            <wp:effectExtent l="0" t="0" r="0" b="0"/>
            <wp:docPr id="1295194044" name="Picture 129519404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4044" name="Picture 1" descr="A computer screen shot of a computer&#10;&#10;Description automatically generated"/>
                    <pic:cNvPicPr/>
                  </pic:nvPicPr>
                  <pic:blipFill>
                    <a:blip r:embed="rId60"/>
                    <a:stretch>
                      <a:fillRect/>
                    </a:stretch>
                  </pic:blipFill>
                  <pic:spPr>
                    <a:xfrm>
                      <a:off x="0" y="0"/>
                      <a:ext cx="5943600" cy="4890770"/>
                    </a:xfrm>
                    <a:prstGeom prst="rect">
                      <a:avLst/>
                    </a:prstGeom>
                  </pic:spPr>
                </pic:pic>
              </a:graphicData>
            </a:graphic>
          </wp:inline>
        </w:drawing>
      </w:r>
    </w:p>
    <w:p w14:paraId="670C65C9" w14:textId="77777777" w:rsidR="004A4276" w:rsidRDefault="004A4276" w:rsidP="00B96A58">
      <w:pPr>
        <w:pStyle w:val="code"/>
        <w:rPr>
          <w:rFonts w:eastAsia="Courier New"/>
        </w:rPr>
      </w:pPr>
    </w:p>
    <w:p w14:paraId="46C35920" w14:textId="77777777" w:rsidR="004A4276" w:rsidRDefault="004A4276" w:rsidP="00B96A58">
      <w:pPr>
        <w:pStyle w:val="code"/>
        <w:rPr>
          <w:rFonts w:eastAsia="Courier New"/>
        </w:rPr>
      </w:pPr>
    </w:p>
    <w:p w14:paraId="3F016E8E" w14:textId="77777777" w:rsidR="004A4276" w:rsidRDefault="004A4276" w:rsidP="00B96A58">
      <w:pPr>
        <w:pStyle w:val="code"/>
        <w:rPr>
          <w:rFonts w:eastAsia="Courier New"/>
        </w:rPr>
      </w:pPr>
    </w:p>
    <w:p w14:paraId="41F10980" w14:textId="77777777" w:rsidR="00AE112B" w:rsidRDefault="00AE112B" w:rsidP="00AE112B">
      <w:pPr>
        <w:pBdr>
          <w:bottom w:val="single" w:sz="4" w:space="1" w:color="auto"/>
        </w:pBdr>
        <w:spacing w:after="1" w:line="260" w:lineRule="auto"/>
        <w:ind w:left="-5" w:right="1119"/>
        <w:rPr>
          <w:rFonts w:ascii="Arial" w:eastAsia="Courier New" w:hAnsi="Arial" w:cs="Arial"/>
          <w:b/>
          <w:sz w:val="20"/>
        </w:rPr>
      </w:pPr>
    </w:p>
    <w:p w14:paraId="258D2E67" w14:textId="77777777" w:rsidR="00AE112B" w:rsidRDefault="00AE112B" w:rsidP="00AE112B">
      <w:pPr>
        <w:pBdr>
          <w:bottom w:val="single" w:sz="4" w:space="1" w:color="auto"/>
        </w:pBdr>
        <w:spacing w:after="1" w:line="260" w:lineRule="auto"/>
        <w:ind w:left="-5" w:right="1119"/>
        <w:rPr>
          <w:rFonts w:ascii="Arial" w:eastAsia="Courier New" w:hAnsi="Arial" w:cs="Arial"/>
          <w:b/>
          <w:sz w:val="20"/>
        </w:rPr>
      </w:pPr>
    </w:p>
    <w:p w14:paraId="2E366D58" w14:textId="77777777" w:rsidR="00AE112B" w:rsidRDefault="00AE112B" w:rsidP="00AE112B">
      <w:pPr>
        <w:pBdr>
          <w:bottom w:val="single" w:sz="4" w:space="1" w:color="auto"/>
        </w:pBdr>
        <w:spacing w:after="1" w:line="260" w:lineRule="auto"/>
        <w:ind w:left="-5" w:right="1119"/>
        <w:rPr>
          <w:rFonts w:ascii="Arial" w:eastAsia="Courier New" w:hAnsi="Arial" w:cs="Arial"/>
          <w:b/>
          <w:sz w:val="20"/>
        </w:rPr>
      </w:pPr>
    </w:p>
    <w:p w14:paraId="166EA773" w14:textId="77777777" w:rsidR="00AE112B" w:rsidRDefault="00AE112B" w:rsidP="00AE112B">
      <w:pPr>
        <w:pBdr>
          <w:bottom w:val="single" w:sz="4" w:space="1" w:color="auto"/>
        </w:pBdr>
        <w:spacing w:after="1" w:line="260" w:lineRule="auto"/>
        <w:ind w:left="-5" w:right="1119"/>
        <w:rPr>
          <w:rFonts w:ascii="Arial" w:eastAsia="Courier New" w:hAnsi="Arial" w:cs="Arial"/>
          <w:b/>
          <w:sz w:val="20"/>
        </w:rPr>
      </w:pPr>
    </w:p>
    <w:p w14:paraId="4F73EC13" w14:textId="77777777" w:rsidR="00AE112B" w:rsidRDefault="00AE112B" w:rsidP="00AE112B">
      <w:pPr>
        <w:pBdr>
          <w:bottom w:val="single" w:sz="4" w:space="1" w:color="auto"/>
        </w:pBdr>
        <w:spacing w:after="1" w:line="260" w:lineRule="auto"/>
        <w:ind w:left="-5" w:right="1119"/>
        <w:rPr>
          <w:rFonts w:ascii="Arial" w:eastAsia="Courier New" w:hAnsi="Arial" w:cs="Arial"/>
          <w:b/>
          <w:sz w:val="20"/>
        </w:rPr>
      </w:pPr>
    </w:p>
    <w:p w14:paraId="51AB681F" w14:textId="77777777" w:rsidR="00AE112B" w:rsidRDefault="00AE112B" w:rsidP="00AE112B">
      <w:pPr>
        <w:pBdr>
          <w:bottom w:val="single" w:sz="4" w:space="1" w:color="auto"/>
        </w:pBdr>
        <w:spacing w:after="1" w:line="260" w:lineRule="auto"/>
        <w:ind w:left="-5" w:right="1119"/>
        <w:rPr>
          <w:rFonts w:ascii="Arial" w:eastAsia="Courier New" w:hAnsi="Arial" w:cs="Arial"/>
          <w:b/>
          <w:sz w:val="20"/>
        </w:rPr>
      </w:pPr>
    </w:p>
    <w:p w14:paraId="4FF55BD6" w14:textId="77777777" w:rsidR="00AE112B" w:rsidRDefault="00AE112B" w:rsidP="00AE112B">
      <w:pPr>
        <w:pBdr>
          <w:bottom w:val="single" w:sz="4" w:space="1" w:color="auto"/>
        </w:pBdr>
        <w:spacing w:after="1" w:line="260" w:lineRule="auto"/>
        <w:ind w:left="-5" w:right="1119"/>
        <w:rPr>
          <w:rFonts w:ascii="Arial" w:eastAsia="Courier New" w:hAnsi="Arial" w:cs="Arial"/>
          <w:b/>
          <w:sz w:val="20"/>
        </w:rPr>
      </w:pPr>
    </w:p>
    <w:p w14:paraId="7743AB20" w14:textId="77777777" w:rsidR="00AE112B" w:rsidRDefault="00AE112B" w:rsidP="00AE112B">
      <w:pPr>
        <w:pBdr>
          <w:bottom w:val="single" w:sz="4" w:space="1" w:color="auto"/>
        </w:pBdr>
        <w:spacing w:after="1" w:line="260" w:lineRule="auto"/>
        <w:ind w:left="-5" w:right="1119"/>
        <w:rPr>
          <w:rFonts w:ascii="Arial" w:eastAsia="Courier New" w:hAnsi="Arial" w:cs="Arial"/>
          <w:b/>
          <w:sz w:val="20"/>
        </w:rPr>
      </w:pPr>
    </w:p>
    <w:p w14:paraId="400C3C75" w14:textId="77777777" w:rsidR="00AE112B" w:rsidRDefault="00AE112B" w:rsidP="00AE112B">
      <w:pPr>
        <w:pBdr>
          <w:bottom w:val="single" w:sz="4" w:space="1" w:color="auto"/>
        </w:pBdr>
        <w:spacing w:after="1" w:line="260" w:lineRule="auto"/>
        <w:ind w:left="-5" w:right="1119"/>
        <w:rPr>
          <w:rFonts w:ascii="Arial" w:eastAsia="Courier New" w:hAnsi="Arial" w:cs="Arial"/>
          <w:b/>
          <w:sz w:val="20"/>
        </w:rPr>
      </w:pPr>
    </w:p>
    <w:p w14:paraId="0C8E438B" w14:textId="77777777" w:rsidR="00AE112B" w:rsidRDefault="00AE112B" w:rsidP="00AE112B">
      <w:pPr>
        <w:pBdr>
          <w:bottom w:val="single" w:sz="4" w:space="1" w:color="auto"/>
        </w:pBdr>
        <w:spacing w:after="1" w:line="260" w:lineRule="auto"/>
        <w:ind w:left="-5" w:right="1119"/>
        <w:rPr>
          <w:rFonts w:ascii="Arial" w:eastAsia="Courier New" w:hAnsi="Arial" w:cs="Arial"/>
          <w:b/>
          <w:sz w:val="20"/>
        </w:rPr>
      </w:pPr>
    </w:p>
    <w:p w14:paraId="4FD610AA" w14:textId="77777777" w:rsidR="00AE112B" w:rsidRDefault="00AE112B" w:rsidP="00AE112B">
      <w:pPr>
        <w:pBdr>
          <w:bottom w:val="single" w:sz="4" w:space="1" w:color="auto"/>
        </w:pBdr>
        <w:spacing w:after="1" w:line="260" w:lineRule="auto"/>
        <w:ind w:left="-5" w:right="1119"/>
        <w:rPr>
          <w:rFonts w:ascii="Arial" w:eastAsia="Courier New" w:hAnsi="Arial" w:cs="Arial"/>
          <w:b/>
          <w:sz w:val="20"/>
        </w:rPr>
      </w:pPr>
    </w:p>
    <w:p w14:paraId="51B77115" w14:textId="77777777" w:rsidR="00AE112B" w:rsidRDefault="00AE112B" w:rsidP="00AE112B">
      <w:pPr>
        <w:pBdr>
          <w:bottom w:val="single" w:sz="4" w:space="1" w:color="auto"/>
        </w:pBdr>
        <w:spacing w:after="1" w:line="260" w:lineRule="auto"/>
        <w:ind w:left="-5" w:right="1119"/>
        <w:rPr>
          <w:rFonts w:ascii="Arial" w:eastAsia="Courier New" w:hAnsi="Arial" w:cs="Arial"/>
          <w:b/>
          <w:sz w:val="20"/>
        </w:rPr>
      </w:pPr>
    </w:p>
    <w:p w14:paraId="3476FDB3" w14:textId="77777777" w:rsidR="00AE112B" w:rsidRDefault="00AE112B" w:rsidP="00AE112B">
      <w:pPr>
        <w:pBdr>
          <w:bottom w:val="single" w:sz="4" w:space="1" w:color="auto"/>
        </w:pBdr>
        <w:spacing w:after="1" w:line="260" w:lineRule="auto"/>
        <w:ind w:left="-5" w:right="1119"/>
        <w:rPr>
          <w:rFonts w:ascii="Arial" w:eastAsia="Courier New" w:hAnsi="Arial" w:cs="Arial"/>
          <w:b/>
          <w:sz w:val="20"/>
        </w:rPr>
      </w:pPr>
    </w:p>
    <w:p w14:paraId="291BB9E9" w14:textId="77777777" w:rsidR="00AE112B" w:rsidRDefault="00AE112B" w:rsidP="00AE112B">
      <w:pPr>
        <w:pBdr>
          <w:bottom w:val="single" w:sz="4" w:space="1" w:color="auto"/>
        </w:pBdr>
        <w:spacing w:after="1" w:line="260" w:lineRule="auto"/>
        <w:ind w:left="-5" w:right="1119"/>
        <w:rPr>
          <w:rFonts w:ascii="Arial" w:eastAsia="Courier New" w:hAnsi="Arial" w:cs="Arial"/>
          <w:b/>
          <w:sz w:val="20"/>
        </w:rPr>
      </w:pPr>
    </w:p>
    <w:p w14:paraId="52F454E1" w14:textId="77777777" w:rsidR="00AE112B" w:rsidRDefault="00AE112B" w:rsidP="00AE112B">
      <w:pPr>
        <w:pBdr>
          <w:bottom w:val="single" w:sz="4" w:space="1" w:color="auto"/>
        </w:pBdr>
        <w:spacing w:after="1" w:line="260" w:lineRule="auto"/>
        <w:ind w:left="-5" w:right="1119"/>
        <w:rPr>
          <w:rFonts w:ascii="Arial" w:eastAsia="Courier New" w:hAnsi="Arial" w:cs="Arial"/>
          <w:b/>
          <w:sz w:val="20"/>
        </w:rPr>
      </w:pPr>
    </w:p>
    <w:p w14:paraId="171F8167" w14:textId="77777777" w:rsidR="00AE112B" w:rsidRDefault="00AE112B" w:rsidP="00AE112B">
      <w:pPr>
        <w:pBdr>
          <w:bottom w:val="single" w:sz="4" w:space="1" w:color="auto"/>
        </w:pBdr>
        <w:spacing w:after="1" w:line="260" w:lineRule="auto"/>
        <w:ind w:left="-5" w:right="1119"/>
        <w:rPr>
          <w:rFonts w:ascii="Arial" w:eastAsia="Courier New" w:hAnsi="Arial" w:cs="Arial"/>
          <w:b/>
          <w:sz w:val="20"/>
        </w:rPr>
      </w:pPr>
    </w:p>
    <w:p w14:paraId="4B9D8F28" w14:textId="77777777" w:rsidR="00AE112B" w:rsidRDefault="00AE112B" w:rsidP="00AE112B">
      <w:pPr>
        <w:pBdr>
          <w:bottom w:val="single" w:sz="4" w:space="1" w:color="auto"/>
        </w:pBdr>
        <w:spacing w:after="1" w:line="260" w:lineRule="auto"/>
        <w:ind w:left="-5" w:right="1119"/>
        <w:rPr>
          <w:rFonts w:ascii="Arial" w:eastAsia="Courier New" w:hAnsi="Arial" w:cs="Arial"/>
          <w:b/>
          <w:sz w:val="20"/>
        </w:rPr>
      </w:pPr>
    </w:p>
    <w:p w14:paraId="7DA79B19" w14:textId="2EB407D7" w:rsidR="00AE112B" w:rsidRPr="00BA7AE1" w:rsidRDefault="00AE112B" w:rsidP="00AE112B">
      <w:pPr>
        <w:pBdr>
          <w:bottom w:val="single" w:sz="4" w:space="1" w:color="auto"/>
        </w:pBdr>
        <w:spacing w:after="1" w:line="260" w:lineRule="auto"/>
        <w:ind w:left="-5" w:right="1119"/>
        <w:rPr>
          <w:rFonts w:ascii="Arial" w:eastAsia="Courier New" w:hAnsi="Arial" w:cs="Arial"/>
          <w:b/>
          <w:sz w:val="20"/>
        </w:rPr>
      </w:pPr>
      <w:r>
        <w:rPr>
          <w:rFonts w:ascii="Arial" w:eastAsia="Courier New" w:hAnsi="Arial" w:cs="Arial"/>
          <w:b/>
          <w:sz w:val="20"/>
        </w:rPr>
        <w:lastRenderedPageBreak/>
        <w:t xml:space="preserve">Server 2 </w:t>
      </w:r>
      <w:proofErr w:type="spellStart"/>
      <w:r>
        <w:rPr>
          <w:rFonts w:ascii="Arial" w:eastAsia="Courier New" w:hAnsi="Arial" w:cs="Arial"/>
          <w:b/>
          <w:sz w:val="20"/>
        </w:rPr>
        <w:t>nmap</w:t>
      </w:r>
      <w:proofErr w:type="spellEnd"/>
      <w:r>
        <w:rPr>
          <w:rFonts w:ascii="Arial" w:eastAsia="Courier New" w:hAnsi="Arial" w:cs="Arial"/>
          <w:b/>
          <w:sz w:val="20"/>
        </w:rPr>
        <w:t xml:space="preserve"> scans</w:t>
      </w:r>
    </w:p>
    <w:p w14:paraId="21F60D9D" w14:textId="77777777" w:rsidR="00AE112B" w:rsidRDefault="00AE112B" w:rsidP="00AE112B">
      <w:pPr>
        <w:pStyle w:val="code"/>
        <w:rPr>
          <w:rFonts w:eastAsia="Courier New"/>
        </w:rPr>
      </w:pPr>
    </w:p>
    <w:p w14:paraId="3257809F" w14:textId="59A35F43" w:rsidR="0001019B" w:rsidRPr="00AE112B" w:rsidRDefault="00AE112B" w:rsidP="00B96A58">
      <w:pPr>
        <w:pStyle w:val="code"/>
        <w:rPr>
          <w:rFonts w:eastAsia="Courier New"/>
        </w:rPr>
      </w:pPr>
      <w:r>
        <w:rPr>
          <w:rFonts w:eastAsia="Courier New"/>
        </w:rPr>
        <w:t xml:space="preserve">Scan using syntax in figure </w:t>
      </w:r>
      <w:proofErr w:type="gramStart"/>
      <w:r>
        <w:rPr>
          <w:rFonts w:eastAsia="Courier New"/>
        </w:rPr>
        <w:t>2</w:t>
      </w:r>
      <w:proofErr w:type="gramEnd"/>
    </w:p>
    <w:p w14:paraId="595956E9" w14:textId="77777777" w:rsidR="005B169F" w:rsidRDefault="005B169F" w:rsidP="00B96A58">
      <w:pPr>
        <w:pStyle w:val="code"/>
        <w:rPr>
          <w:rFonts w:eastAsia="Courier New"/>
          <w:b/>
          <w:bCs/>
        </w:rPr>
      </w:pPr>
    </w:p>
    <w:p w14:paraId="6D94E8EA" w14:textId="5365A7F5" w:rsidR="005B169F" w:rsidRDefault="005B169F" w:rsidP="00B96A58">
      <w:pPr>
        <w:pStyle w:val="code"/>
        <w:rPr>
          <w:rFonts w:eastAsia="Courier New"/>
          <w:b/>
          <w:bCs/>
        </w:rPr>
      </w:pPr>
      <w:r w:rsidRPr="005B169F">
        <w:rPr>
          <w:rFonts w:eastAsia="Courier New"/>
          <w:b/>
          <w:bCs/>
          <w:noProof/>
        </w:rPr>
        <w:drawing>
          <wp:inline distT="0" distB="0" distL="0" distR="0" wp14:anchorId="7DE947FA" wp14:editId="797B4A30">
            <wp:extent cx="5106113" cy="7154273"/>
            <wp:effectExtent l="0" t="0" r="0" b="8890"/>
            <wp:docPr id="1032630095" name="Picture 103263009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30095" name="Picture 1" descr="A screen shot of a computer&#10;&#10;Description automatically generated"/>
                    <pic:cNvPicPr/>
                  </pic:nvPicPr>
                  <pic:blipFill>
                    <a:blip r:embed="rId61"/>
                    <a:stretch>
                      <a:fillRect/>
                    </a:stretch>
                  </pic:blipFill>
                  <pic:spPr>
                    <a:xfrm>
                      <a:off x="0" y="0"/>
                      <a:ext cx="5106113" cy="7154273"/>
                    </a:xfrm>
                    <a:prstGeom prst="rect">
                      <a:avLst/>
                    </a:prstGeom>
                  </pic:spPr>
                </pic:pic>
              </a:graphicData>
            </a:graphic>
          </wp:inline>
        </w:drawing>
      </w:r>
    </w:p>
    <w:p w14:paraId="0BCEE7BF" w14:textId="77777777" w:rsidR="005B169F" w:rsidRDefault="005B169F" w:rsidP="00B96A58">
      <w:pPr>
        <w:pStyle w:val="code"/>
        <w:rPr>
          <w:rFonts w:eastAsia="Courier New"/>
          <w:b/>
          <w:bCs/>
        </w:rPr>
      </w:pPr>
    </w:p>
    <w:p w14:paraId="7A07BCB4" w14:textId="77777777" w:rsidR="005B169F" w:rsidRDefault="005B169F" w:rsidP="00B96A58">
      <w:pPr>
        <w:pStyle w:val="code"/>
        <w:rPr>
          <w:rFonts w:eastAsia="Courier New"/>
          <w:b/>
          <w:bCs/>
        </w:rPr>
      </w:pPr>
    </w:p>
    <w:p w14:paraId="3216030A" w14:textId="77777777" w:rsidR="005B169F" w:rsidRDefault="005B169F" w:rsidP="00B96A58">
      <w:pPr>
        <w:pStyle w:val="code"/>
        <w:rPr>
          <w:rFonts w:eastAsia="Courier New"/>
          <w:b/>
          <w:bCs/>
        </w:rPr>
      </w:pPr>
    </w:p>
    <w:p w14:paraId="5CFCF250" w14:textId="77777777" w:rsidR="005B169F" w:rsidRDefault="005B169F" w:rsidP="00B96A58">
      <w:pPr>
        <w:pStyle w:val="code"/>
        <w:rPr>
          <w:rFonts w:eastAsia="Courier New"/>
          <w:b/>
          <w:bCs/>
        </w:rPr>
      </w:pPr>
    </w:p>
    <w:p w14:paraId="76A6DCC3" w14:textId="77777777" w:rsidR="005B169F" w:rsidRDefault="005B169F" w:rsidP="00B96A58">
      <w:pPr>
        <w:pStyle w:val="code"/>
        <w:rPr>
          <w:rFonts w:eastAsia="Courier New"/>
          <w:b/>
          <w:bCs/>
        </w:rPr>
      </w:pPr>
    </w:p>
    <w:p w14:paraId="39FC77BF" w14:textId="77777777" w:rsidR="005B169F" w:rsidRDefault="005B169F" w:rsidP="00B96A58">
      <w:pPr>
        <w:pStyle w:val="code"/>
        <w:rPr>
          <w:rFonts w:eastAsia="Courier New"/>
          <w:b/>
          <w:bCs/>
        </w:rPr>
      </w:pPr>
    </w:p>
    <w:p w14:paraId="53147F0E" w14:textId="63484D75" w:rsidR="005B169F" w:rsidRDefault="005B169F" w:rsidP="00B96A58">
      <w:pPr>
        <w:pStyle w:val="code"/>
        <w:rPr>
          <w:rFonts w:eastAsia="Courier New"/>
          <w:b/>
          <w:bCs/>
        </w:rPr>
      </w:pPr>
      <w:r>
        <w:rPr>
          <w:rFonts w:eastAsia="Courier New"/>
          <w:b/>
          <w:bCs/>
        </w:rPr>
        <w:t>Server 2 with -A flag.</w:t>
      </w:r>
    </w:p>
    <w:p w14:paraId="41C29452" w14:textId="77777777" w:rsidR="005B169F" w:rsidRDefault="005B169F" w:rsidP="00B96A58">
      <w:pPr>
        <w:pStyle w:val="code"/>
        <w:rPr>
          <w:rFonts w:eastAsia="Courier New"/>
          <w:b/>
          <w:bCs/>
        </w:rPr>
      </w:pPr>
    </w:p>
    <w:p w14:paraId="606C60B9" w14:textId="794D2CB1" w:rsidR="005B169F" w:rsidRDefault="00F4783C" w:rsidP="00B96A58">
      <w:pPr>
        <w:pStyle w:val="code"/>
        <w:rPr>
          <w:rFonts w:eastAsia="Courier New"/>
          <w:b/>
          <w:bCs/>
        </w:rPr>
      </w:pPr>
      <w:r w:rsidRPr="00F4783C">
        <w:rPr>
          <w:rFonts w:eastAsia="Courier New"/>
          <w:b/>
          <w:bCs/>
          <w:noProof/>
        </w:rPr>
        <w:drawing>
          <wp:inline distT="0" distB="0" distL="0" distR="0" wp14:anchorId="20B86CED" wp14:editId="034F307F">
            <wp:extent cx="5943600" cy="1619250"/>
            <wp:effectExtent l="0" t="0" r="0" b="0"/>
            <wp:docPr id="1000870926" name="Picture 1000870926"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0926" name="Picture 1" descr="A computer screen shot of white text&#10;&#10;Description automatically generated"/>
                    <pic:cNvPicPr/>
                  </pic:nvPicPr>
                  <pic:blipFill>
                    <a:blip r:embed="rId62"/>
                    <a:stretch>
                      <a:fillRect/>
                    </a:stretch>
                  </pic:blipFill>
                  <pic:spPr>
                    <a:xfrm>
                      <a:off x="0" y="0"/>
                      <a:ext cx="5943600" cy="1619250"/>
                    </a:xfrm>
                    <a:prstGeom prst="rect">
                      <a:avLst/>
                    </a:prstGeom>
                  </pic:spPr>
                </pic:pic>
              </a:graphicData>
            </a:graphic>
          </wp:inline>
        </w:drawing>
      </w:r>
    </w:p>
    <w:p w14:paraId="15836AD9" w14:textId="118AD642" w:rsidR="003704DA" w:rsidRDefault="003704DA" w:rsidP="00B96A58">
      <w:pPr>
        <w:pStyle w:val="code"/>
        <w:rPr>
          <w:rFonts w:eastAsia="Courier New"/>
          <w:b/>
          <w:bCs/>
        </w:rPr>
      </w:pPr>
      <w:r w:rsidRPr="003704DA">
        <w:rPr>
          <w:rFonts w:eastAsia="Courier New"/>
          <w:b/>
          <w:bCs/>
          <w:noProof/>
        </w:rPr>
        <w:drawing>
          <wp:inline distT="0" distB="0" distL="0" distR="0" wp14:anchorId="164A4F50" wp14:editId="6F04D311">
            <wp:extent cx="5943600" cy="2145665"/>
            <wp:effectExtent l="0" t="0" r="0" b="0"/>
            <wp:docPr id="2085273011" name="Picture 20852730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73011" name="Picture 1" descr="A screenshot of a computer&#10;&#10;Description automatically generated"/>
                    <pic:cNvPicPr/>
                  </pic:nvPicPr>
                  <pic:blipFill>
                    <a:blip r:embed="rId63"/>
                    <a:stretch>
                      <a:fillRect/>
                    </a:stretch>
                  </pic:blipFill>
                  <pic:spPr>
                    <a:xfrm>
                      <a:off x="0" y="0"/>
                      <a:ext cx="5943600" cy="2145665"/>
                    </a:xfrm>
                    <a:prstGeom prst="rect">
                      <a:avLst/>
                    </a:prstGeom>
                  </pic:spPr>
                </pic:pic>
              </a:graphicData>
            </a:graphic>
          </wp:inline>
        </w:drawing>
      </w:r>
    </w:p>
    <w:p w14:paraId="6162984D" w14:textId="6A64D072" w:rsidR="003704DA" w:rsidRDefault="003E3657" w:rsidP="00B96A58">
      <w:pPr>
        <w:pStyle w:val="code"/>
        <w:rPr>
          <w:rFonts w:eastAsia="Courier New"/>
          <w:b/>
          <w:bCs/>
        </w:rPr>
      </w:pPr>
      <w:r w:rsidRPr="003E3657">
        <w:rPr>
          <w:rFonts w:eastAsia="Courier New"/>
          <w:b/>
          <w:bCs/>
          <w:noProof/>
        </w:rPr>
        <w:lastRenderedPageBreak/>
        <w:drawing>
          <wp:inline distT="0" distB="0" distL="0" distR="0" wp14:anchorId="389DA218" wp14:editId="3C9629B0">
            <wp:extent cx="4925112" cy="4725059"/>
            <wp:effectExtent l="0" t="0" r="8890" b="0"/>
            <wp:docPr id="11459819" name="Picture 11459819"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819" name="Picture 1" descr="A computer screen shot of a computer&#10;&#10;Description automatically generated"/>
                    <pic:cNvPicPr/>
                  </pic:nvPicPr>
                  <pic:blipFill>
                    <a:blip r:embed="rId64"/>
                    <a:stretch>
                      <a:fillRect/>
                    </a:stretch>
                  </pic:blipFill>
                  <pic:spPr>
                    <a:xfrm>
                      <a:off x="0" y="0"/>
                      <a:ext cx="4925112" cy="4725059"/>
                    </a:xfrm>
                    <a:prstGeom prst="rect">
                      <a:avLst/>
                    </a:prstGeom>
                  </pic:spPr>
                </pic:pic>
              </a:graphicData>
            </a:graphic>
          </wp:inline>
        </w:drawing>
      </w:r>
    </w:p>
    <w:p w14:paraId="57228F5F" w14:textId="4ADCC586" w:rsidR="00073049" w:rsidRPr="005B169F" w:rsidRDefault="004C31CD" w:rsidP="00B96A58">
      <w:pPr>
        <w:pStyle w:val="code"/>
        <w:rPr>
          <w:rFonts w:eastAsia="Courier New"/>
          <w:b/>
          <w:bCs/>
        </w:rPr>
      </w:pPr>
      <w:r w:rsidRPr="004C31CD">
        <w:rPr>
          <w:rFonts w:eastAsia="Courier New"/>
          <w:b/>
          <w:bCs/>
          <w:noProof/>
        </w:rPr>
        <w:lastRenderedPageBreak/>
        <w:drawing>
          <wp:inline distT="0" distB="0" distL="0" distR="0" wp14:anchorId="129271A9" wp14:editId="171F1AEB">
            <wp:extent cx="5563376" cy="5430008"/>
            <wp:effectExtent l="0" t="0" r="0" b="0"/>
            <wp:docPr id="1606791319" name="Picture 1606791319"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91319" name="Picture 1" descr="A computer screen shot of a computer program&#10;&#10;Description automatically generated"/>
                    <pic:cNvPicPr/>
                  </pic:nvPicPr>
                  <pic:blipFill>
                    <a:blip r:embed="rId65"/>
                    <a:stretch>
                      <a:fillRect/>
                    </a:stretch>
                  </pic:blipFill>
                  <pic:spPr>
                    <a:xfrm>
                      <a:off x="0" y="0"/>
                      <a:ext cx="5563376" cy="5430008"/>
                    </a:xfrm>
                    <a:prstGeom prst="rect">
                      <a:avLst/>
                    </a:prstGeom>
                  </pic:spPr>
                </pic:pic>
              </a:graphicData>
            </a:graphic>
          </wp:inline>
        </w:drawing>
      </w:r>
    </w:p>
    <w:p w14:paraId="7F5A80C0" w14:textId="77777777" w:rsidR="004D0C6F" w:rsidRPr="00077276" w:rsidRDefault="004D0C6F" w:rsidP="00B96A58">
      <w:pPr>
        <w:pStyle w:val="code"/>
        <w:rPr>
          <w:rFonts w:eastAsia="Courier New"/>
          <w:b/>
          <w:bCs/>
        </w:rPr>
      </w:pPr>
    </w:p>
    <w:p w14:paraId="3F1518A5" w14:textId="77777777" w:rsidR="00506036" w:rsidRDefault="00506036" w:rsidP="009525A9">
      <w:pPr>
        <w:pStyle w:val="Heading2"/>
        <w:numPr>
          <w:ilvl w:val="0"/>
          <w:numId w:val="0"/>
        </w:numPr>
        <w:ind w:left="578" w:hanging="578"/>
        <w:rPr>
          <w:lang w:eastAsia="en-US"/>
        </w:rPr>
      </w:pPr>
    </w:p>
    <w:p w14:paraId="0C916D91" w14:textId="52629405" w:rsidR="009525A9" w:rsidRDefault="009525A9" w:rsidP="009525A9">
      <w:pPr>
        <w:pStyle w:val="Heading2"/>
        <w:numPr>
          <w:ilvl w:val="0"/>
          <w:numId w:val="0"/>
        </w:numPr>
        <w:ind w:left="578" w:hanging="578"/>
        <w:rPr>
          <w:lang w:eastAsia="en-US"/>
        </w:rPr>
      </w:pPr>
      <w:bookmarkStart w:id="15" w:name="_Toc153806949"/>
      <w:r>
        <w:rPr>
          <w:lang w:eastAsia="en-US"/>
        </w:rPr>
        <w:t>Appendix B</w:t>
      </w:r>
      <w:bookmarkEnd w:id="15"/>
    </w:p>
    <w:p w14:paraId="07036CC5" w14:textId="7B974E2A" w:rsidR="00F77CED" w:rsidRDefault="00F068BA" w:rsidP="00F77CED">
      <w:pPr>
        <w:pStyle w:val="code"/>
      </w:pPr>
      <w:r>
        <w:t xml:space="preserve">Readme.txt on </w:t>
      </w:r>
      <w:proofErr w:type="gramStart"/>
      <w:r w:rsidR="00506036">
        <w:t>192.168.10.1:90/readme.txt</w:t>
      </w:r>
      <w:proofErr w:type="gramEnd"/>
      <w:r>
        <w:t>.</w:t>
      </w:r>
    </w:p>
    <w:p w14:paraId="78DBDB67" w14:textId="63735AAE" w:rsidR="00506036" w:rsidRDefault="00506036" w:rsidP="00F77CED">
      <w:pPr>
        <w:pStyle w:val="code"/>
      </w:pPr>
      <w:r w:rsidRPr="00506036">
        <w:rPr>
          <w:noProof/>
        </w:rPr>
        <w:lastRenderedPageBreak/>
        <w:drawing>
          <wp:inline distT="0" distB="0" distL="0" distR="0" wp14:anchorId="5B6AB813" wp14:editId="28249C34">
            <wp:extent cx="5534797" cy="5201376"/>
            <wp:effectExtent l="0" t="0" r="8890" b="0"/>
            <wp:docPr id="1099021265" name="Picture 10990212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21265" name="Picture 1" descr="A screenshot of a computer&#10;&#10;Description automatically generated"/>
                    <pic:cNvPicPr/>
                  </pic:nvPicPr>
                  <pic:blipFill>
                    <a:blip r:embed="rId66"/>
                    <a:stretch>
                      <a:fillRect/>
                    </a:stretch>
                  </pic:blipFill>
                  <pic:spPr>
                    <a:xfrm>
                      <a:off x="0" y="0"/>
                      <a:ext cx="5534797" cy="5201376"/>
                    </a:xfrm>
                    <a:prstGeom prst="rect">
                      <a:avLst/>
                    </a:prstGeom>
                  </pic:spPr>
                </pic:pic>
              </a:graphicData>
            </a:graphic>
          </wp:inline>
        </w:drawing>
      </w:r>
    </w:p>
    <w:p w14:paraId="3765E43B" w14:textId="77777777" w:rsidR="00AE112B" w:rsidRDefault="00AE112B" w:rsidP="00F77CED">
      <w:pPr>
        <w:pStyle w:val="code"/>
      </w:pPr>
    </w:p>
    <w:p w14:paraId="4F4CD836" w14:textId="77777777" w:rsidR="00AE112B" w:rsidRPr="00F77CED" w:rsidRDefault="00AE112B" w:rsidP="00F77CED">
      <w:pPr>
        <w:pStyle w:val="code"/>
      </w:pPr>
    </w:p>
    <w:p w14:paraId="7A1B16CA" w14:textId="77777777" w:rsidR="00351C72" w:rsidRDefault="00351C72" w:rsidP="00351C72">
      <w:pPr>
        <w:ind w:right="919"/>
        <w:rPr>
          <w:b/>
        </w:rPr>
      </w:pPr>
    </w:p>
    <w:sectPr w:rsidR="00351C72" w:rsidSect="004D7B3D">
      <w:footerReference w:type="default" r:id="rId67"/>
      <w:footerReference w:type="first" r:id="rId6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2B7E5" w14:textId="77777777" w:rsidR="00740DF2" w:rsidRDefault="00740DF2" w:rsidP="004E733D">
      <w:pPr>
        <w:spacing w:after="0" w:line="240" w:lineRule="auto"/>
      </w:pPr>
      <w:r>
        <w:separator/>
      </w:r>
    </w:p>
  </w:endnote>
  <w:endnote w:type="continuationSeparator" w:id="0">
    <w:p w14:paraId="35F1BA79" w14:textId="77777777" w:rsidR="00740DF2" w:rsidRDefault="00740DF2" w:rsidP="004E733D">
      <w:pPr>
        <w:spacing w:after="0" w:line="240" w:lineRule="auto"/>
      </w:pPr>
      <w:r>
        <w:continuationSeparator/>
      </w:r>
    </w:p>
  </w:endnote>
  <w:endnote w:type="continuationNotice" w:id="1">
    <w:p w14:paraId="23A0D5BE" w14:textId="77777777" w:rsidR="00740DF2" w:rsidRDefault="00740D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6367" w14:textId="77777777" w:rsidR="00DF1721" w:rsidRDefault="00DF1721">
    <w:pPr>
      <w:pStyle w:val="Footer"/>
    </w:pPr>
    <w:r w:rsidRPr="00C015A8">
      <w:rPr>
        <w:i/>
        <w:sz w:val="24"/>
        <w:szCs w:val="24"/>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859836"/>
      <w:docPartObj>
        <w:docPartGallery w:val="Page Numbers (Bottom of Page)"/>
        <w:docPartUnique/>
      </w:docPartObj>
    </w:sdtPr>
    <w:sdtEndPr>
      <w:rPr>
        <w:color w:val="7F7F7F" w:themeColor="background1" w:themeShade="7F"/>
        <w:spacing w:val="60"/>
      </w:rPr>
    </w:sdtEndPr>
    <w:sdtContent>
      <w:p w14:paraId="03A417CB" w14:textId="77777777" w:rsidR="00DF1721" w:rsidRDefault="00647F3E">
        <w:pPr>
          <w:pStyle w:val="Footer"/>
          <w:pBdr>
            <w:top w:val="single" w:sz="4" w:space="1" w:color="D9D9D9" w:themeColor="background1" w:themeShade="D9"/>
          </w:pBdr>
          <w:rPr>
            <w:b/>
            <w:bCs/>
          </w:rPr>
        </w:pPr>
        <w:r>
          <w:fldChar w:fldCharType="begin"/>
        </w:r>
        <w:r w:rsidR="00DF1721">
          <w:instrText xml:space="preserve"> PAGE   \* MERGEFORMAT </w:instrText>
        </w:r>
        <w:r>
          <w:fldChar w:fldCharType="separate"/>
        </w:r>
        <w:r w:rsidR="00DF1721" w:rsidRPr="00A60D20">
          <w:rPr>
            <w:b/>
            <w:bCs/>
            <w:noProof/>
          </w:rPr>
          <w:t>1</w:t>
        </w:r>
        <w:r>
          <w:rPr>
            <w:b/>
            <w:bCs/>
            <w:noProof/>
          </w:rPr>
          <w:fldChar w:fldCharType="end"/>
        </w:r>
        <w:r w:rsidR="00DF1721">
          <w:rPr>
            <w:b/>
            <w:bCs/>
          </w:rPr>
          <w:t xml:space="preserve"> | </w:t>
        </w:r>
        <w:r w:rsidR="00DF1721">
          <w:rPr>
            <w:color w:val="7F7F7F" w:themeColor="background1" w:themeShade="7F"/>
            <w:spacing w:val="60"/>
          </w:rPr>
          <w:t>Page</w:t>
        </w:r>
      </w:p>
    </w:sdtContent>
  </w:sdt>
  <w:p w14:paraId="4931878F" w14:textId="77777777" w:rsidR="00DF1721" w:rsidRDefault="00DF17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9717893"/>
      <w:docPartObj>
        <w:docPartGallery w:val="Page Numbers (Bottom of Page)"/>
        <w:docPartUnique/>
      </w:docPartObj>
    </w:sdtPr>
    <w:sdtEndPr>
      <w:rPr>
        <w:color w:val="7F7F7F" w:themeColor="background1" w:themeShade="7F"/>
        <w:spacing w:val="60"/>
      </w:rPr>
    </w:sdtEndPr>
    <w:sdtContent>
      <w:p w14:paraId="4F66392A" w14:textId="77777777" w:rsidR="00DF1721" w:rsidRDefault="00647F3E" w:rsidP="003363BE">
        <w:pPr>
          <w:pStyle w:val="Footer"/>
          <w:pBdr>
            <w:top w:val="single" w:sz="4" w:space="1" w:color="D9D9D9" w:themeColor="background1" w:themeShade="D9"/>
          </w:pBdr>
          <w:jc w:val="right"/>
          <w:rPr>
            <w:b/>
            <w:bCs/>
          </w:rPr>
        </w:pPr>
        <w:r>
          <w:fldChar w:fldCharType="begin"/>
        </w:r>
        <w:r w:rsidR="00DF1721">
          <w:instrText xml:space="preserve"> PAGE   \* MERGEFORMAT </w:instrText>
        </w:r>
        <w:r>
          <w:fldChar w:fldCharType="separate"/>
        </w:r>
        <w:r w:rsidR="001E01AD" w:rsidRPr="001E01AD">
          <w:rPr>
            <w:b/>
            <w:bCs/>
            <w:noProof/>
          </w:rPr>
          <w:t>8</w:t>
        </w:r>
        <w:r>
          <w:rPr>
            <w:b/>
            <w:bCs/>
            <w:noProof/>
          </w:rPr>
          <w:fldChar w:fldCharType="end"/>
        </w:r>
        <w:r w:rsidR="00DF1721">
          <w:rPr>
            <w:b/>
            <w:bCs/>
          </w:rPr>
          <w:t xml:space="preserve"> | </w:t>
        </w:r>
        <w:r w:rsidR="00DF1721">
          <w:rPr>
            <w:color w:val="7F7F7F" w:themeColor="background1" w:themeShade="7F"/>
            <w:spacing w:val="60"/>
          </w:rPr>
          <w:t>Page</w:t>
        </w:r>
      </w:p>
    </w:sdtContent>
  </w:sdt>
  <w:p w14:paraId="1FABEACF" w14:textId="77777777" w:rsidR="00DF1721" w:rsidRDefault="00DF17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3404089"/>
      <w:docPartObj>
        <w:docPartGallery w:val="Page Numbers (Bottom of Page)"/>
        <w:docPartUnique/>
      </w:docPartObj>
    </w:sdtPr>
    <w:sdtEndPr>
      <w:rPr>
        <w:color w:val="7F7F7F" w:themeColor="background1" w:themeShade="7F"/>
        <w:spacing w:val="60"/>
      </w:rPr>
    </w:sdtEndPr>
    <w:sdtContent>
      <w:p w14:paraId="58C47D1F" w14:textId="77777777" w:rsidR="00DF1721" w:rsidRDefault="00647F3E">
        <w:pPr>
          <w:pStyle w:val="Footer"/>
          <w:pBdr>
            <w:top w:val="single" w:sz="4" w:space="1" w:color="D9D9D9" w:themeColor="background1" w:themeShade="D9"/>
          </w:pBdr>
          <w:rPr>
            <w:b/>
            <w:bCs/>
          </w:rPr>
        </w:pPr>
        <w:r>
          <w:fldChar w:fldCharType="begin"/>
        </w:r>
        <w:r w:rsidR="00DF1721">
          <w:instrText xml:space="preserve"> PAGE   \* MERGEFORMAT </w:instrText>
        </w:r>
        <w:r>
          <w:fldChar w:fldCharType="separate"/>
        </w:r>
        <w:r w:rsidR="00DF1721" w:rsidRPr="00A60D20">
          <w:rPr>
            <w:b/>
            <w:bCs/>
            <w:noProof/>
          </w:rPr>
          <w:t>1</w:t>
        </w:r>
        <w:r>
          <w:rPr>
            <w:b/>
            <w:bCs/>
            <w:noProof/>
          </w:rPr>
          <w:fldChar w:fldCharType="end"/>
        </w:r>
        <w:r w:rsidR="00DF1721">
          <w:rPr>
            <w:b/>
            <w:bCs/>
          </w:rPr>
          <w:t xml:space="preserve"> | </w:t>
        </w:r>
        <w:r w:rsidR="00DF1721">
          <w:rPr>
            <w:color w:val="7F7F7F" w:themeColor="background1" w:themeShade="7F"/>
            <w:spacing w:val="60"/>
          </w:rPr>
          <w:t>Page</w:t>
        </w:r>
      </w:p>
    </w:sdtContent>
  </w:sdt>
  <w:p w14:paraId="0500E34F" w14:textId="77777777" w:rsidR="00DF1721" w:rsidRPr="00A60D20" w:rsidRDefault="00DF1721" w:rsidP="00A60D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29023" w14:textId="77777777" w:rsidR="00740DF2" w:rsidRDefault="00740DF2" w:rsidP="004E733D">
      <w:pPr>
        <w:spacing w:after="0" w:line="240" w:lineRule="auto"/>
      </w:pPr>
      <w:r>
        <w:separator/>
      </w:r>
    </w:p>
  </w:footnote>
  <w:footnote w:type="continuationSeparator" w:id="0">
    <w:p w14:paraId="51CCD801" w14:textId="77777777" w:rsidR="00740DF2" w:rsidRDefault="00740DF2" w:rsidP="004E733D">
      <w:pPr>
        <w:spacing w:after="0" w:line="240" w:lineRule="auto"/>
      </w:pPr>
      <w:r>
        <w:continuationSeparator/>
      </w:r>
    </w:p>
  </w:footnote>
  <w:footnote w:type="continuationNotice" w:id="1">
    <w:p w14:paraId="788306EC" w14:textId="77777777" w:rsidR="00740DF2" w:rsidRDefault="00740DF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3D3A"/>
    <w:multiLevelType w:val="hybridMultilevel"/>
    <w:tmpl w:val="1C846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4270C"/>
    <w:multiLevelType w:val="hybridMultilevel"/>
    <w:tmpl w:val="3F180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891D05"/>
    <w:multiLevelType w:val="hybridMultilevel"/>
    <w:tmpl w:val="19D67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52EF5"/>
    <w:multiLevelType w:val="hybridMultilevel"/>
    <w:tmpl w:val="F754ED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82775B"/>
    <w:multiLevelType w:val="multilevel"/>
    <w:tmpl w:val="580AFCB0"/>
    <w:lvl w:ilvl="0">
      <w:start w:val="1"/>
      <w:numFmt w:val="decimal"/>
      <w:pStyle w:val="Heading1"/>
      <w:lvlText w:val="%1"/>
      <w:lvlJc w:val="left"/>
      <w:pPr>
        <w:ind w:left="432" w:hanging="432"/>
      </w:pPr>
    </w:lvl>
    <w:lvl w:ilvl="1">
      <w:start w:val="1"/>
      <w:numFmt w:val="decimal"/>
      <w:pStyle w:val="Heading2"/>
      <w:lvlText w:val="%1.%2"/>
      <w:lvlJc w:val="left"/>
      <w:pPr>
        <w:ind w:left="859"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53C4FD8"/>
    <w:multiLevelType w:val="hybridMultilevel"/>
    <w:tmpl w:val="CF50B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5238B5"/>
    <w:multiLevelType w:val="hybridMultilevel"/>
    <w:tmpl w:val="89D6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A607F7"/>
    <w:multiLevelType w:val="hybridMultilevel"/>
    <w:tmpl w:val="60041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E90654"/>
    <w:multiLevelType w:val="hybridMultilevel"/>
    <w:tmpl w:val="FA96E058"/>
    <w:lvl w:ilvl="0" w:tplc="08090001">
      <w:start w:val="1"/>
      <w:numFmt w:val="bullet"/>
      <w:lvlText w:val=""/>
      <w:lvlJc w:val="left"/>
      <w:pPr>
        <w:ind w:left="739" w:hanging="360"/>
      </w:pPr>
      <w:rPr>
        <w:rFonts w:ascii="Symbol" w:hAnsi="Symbol" w:hint="default"/>
      </w:rPr>
    </w:lvl>
    <w:lvl w:ilvl="1" w:tplc="08090003" w:tentative="1">
      <w:start w:val="1"/>
      <w:numFmt w:val="bullet"/>
      <w:lvlText w:val="o"/>
      <w:lvlJc w:val="left"/>
      <w:pPr>
        <w:ind w:left="1459" w:hanging="360"/>
      </w:pPr>
      <w:rPr>
        <w:rFonts w:ascii="Courier New" w:hAnsi="Courier New" w:cs="Courier New" w:hint="default"/>
      </w:rPr>
    </w:lvl>
    <w:lvl w:ilvl="2" w:tplc="08090005" w:tentative="1">
      <w:start w:val="1"/>
      <w:numFmt w:val="bullet"/>
      <w:lvlText w:val=""/>
      <w:lvlJc w:val="left"/>
      <w:pPr>
        <w:ind w:left="2179" w:hanging="360"/>
      </w:pPr>
      <w:rPr>
        <w:rFonts w:ascii="Wingdings" w:hAnsi="Wingdings" w:hint="default"/>
      </w:rPr>
    </w:lvl>
    <w:lvl w:ilvl="3" w:tplc="08090001" w:tentative="1">
      <w:start w:val="1"/>
      <w:numFmt w:val="bullet"/>
      <w:lvlText w:val=""/>
      <w:lvlJc w:val="left"/>
      <w:pPr>
        <w:ind w:left="2899" w:hanging="360"/>
      </w:pPr>
      <w:rPr>
        <w:rFonts w:ascii="Symbol" w:hAnsi="Symbol" w:hint="default"/>
      </w:rPr>
    </w:lvl>
    <w:lvl w:ilvl="4" w:tplc="08090003" w:tentative="1">
      <w:start w:val="1"/>
      <w:numFmt w:val="bullet"/>
      <w:lvlText w:val="o"/>
      <w:lvlJc w:val="left"/>
      <w:pPr>
        <w:ind w:left="3619" w:hanging="360"/>
      </w:pPr>
      <w:rPr>
        <w:rFonts w:ascii="Courier New" w:hAnsi="Courier New" w:cs="Courier New" w:hint="default"/>
      </w:rPr>
    </w:lvl>
    <w:lvl w:ilvl="5" w:tplc="08090005" w:tentative="1">
      <w:start w:val="1"/>
      <w:numFmt w:val="bullet"/>
      <w:lvlText w:val=""/>
      <w:lvlJc w:val="left"/>
      <w:pPr>
        <w:ind w:left="4339" w:hanging="360"/>
      </w:pPr>
      <w:rPr>
        <w:rFonts w:ascii="Wingdings" w:hAnsi="Wingdings" w:hint="default"/>
      </w:rPr>
    </w:lvl>
    <w:lvl w:ilvl="6" w:tplc="08090001" w:tentative="1">
      <w:start w:val="1"/>
      <w:numFmt w:val="bullet"/>
      <w:lvlText w:val=""/>
      <w:lvlJc w:val="left"/>
      <w:pPr>
        <w:ind w:left="5059" w:hanging="360"/>
      </w:pPr>
      <w:rPr>
        <w:rFonts w:ascii="Symbol" w:hAnsi="Symbol" w:hint="default"/>
      </w:rPr>
    </w:lvl>
    <w:lvl w:ilvl="7" w:tplc="08090003" w:tentative="1">
      <w:start w:val="1"/>
      <w:numFmt w:val="bullet"/>
      <w:lvlText w:val="o"/>
      <w:lvlJc w:val="left"/>
      <w:pPr>
        <w:ind w:left="5779" w:hanging="360"/>
      </w:pPr>
      <w:rPr>
        <w:rFonts w:ascii="Courier New" w:hAnsi="Courier New" w:cs="Courier New" w:hint="default"/>
      </w:rPr>
    </w:lvl>
    <w:lvl w:ilvl="8" w:tplc="08090005" w:tentative="1">
      <w:start w:val="1"/>
      <w:numFmt w:val="bullet"/>
      <w:lvlText w:val=""/>
      <w:lvlJc w:val="left"/>
      <w:pPr>
        <w:ind w:left="6499" w:hanging="360"/>
      </w:pPr>
      <w:rPr>
        <w:rFonts w:ascii="Wingdings" w:hAnsi="Wingdings" w:hint="default"/>
      </w:rPr>
    </w:lvl>
  </w:abstractNum>
  <w:abstractNum w:abstractNumId="9" w15:restartNumberingAfterBreak="0">
    <w:nsid w:val="3B515488"/>
    <w:multiLevelType w:val="hybridMultilevel"/>
    <w:tmpl w:val="268E7E6E"/>
    <w:lvl w:ilvl="0" w:tplc="AEB01C1E">
      <w:numFmt w:val="bullet"/>
      <w:lvlText w:val="•"/>
      <w:lvlJc w:val="left"/>
      <w:pPr>
        <w:ind w:left="1089" w:hanging="360"/>
      </w:pPr>
      <w:rPr>
        <w:rFonts w:ascii="Calibri" w:eastAsia="Calibri" w:hAnsi="Calibri" w:cs="Calibri"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10" w15:restartNumberingAfterBreak="0">
    <w:nsid w:val="3D7E3EF6"/>
    <w:multiLevelType w:val="hybridMultilevel"/>
    <w:tmpl w:val="4202C902"/>
    <w:lvl w:ilvl="0" w:tplc="E2CAF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5E3053"/>
    <w:multiLevelType w:val="hybridMultilevel"/>
    <w:tmpl w:val="31501312"/>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0545A7"/>
    <w:multiLevelType w:val="hybridMultilevel"/>
    <w:tmpl w:val="8C48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BF4704"/>
    <w:multiLevelType w:val="hybridMultilevel"/>
    <w:tmpl w:val="5DB67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797606"/>
    <w:multiLevelType w:val="hybridMultilevel"/>
    <w:tmpl w:val="E13A2516"/>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8B187F"/>
    <w:multiLevelType w:val="hybridMultilevel"/>
    <w:tmpl w:val="3FEEF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485A27"/>
    <w:multiLevelType w:val="hybridMultilevel"/>
    <w:tmpl w:val="9DA8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8B6F2F"/>
    <w:multiLevelType w:val="hybridMultilevel"/>
    <w:tmpl w:val="4F8E6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C6003D"/>
    <w:multiLevelType w:val="hybridMultilevel"/>
    <w:tmpl w:val="8F76072C"/>
    <w:lvl w:ilvl="0" w:tplc="D6529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C31A22"/>
    <w:multiLevelType w:val="hybridMultilevel"/>
    <w:tmpl w:val="70A62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976EDE"/>
    <w:multiLevelType w:val="hybridMultilevel"/>
    <w:tmpl w:val="77E6337A"/>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FF73222"/>
    <w:multiLevelType w:val="hybridMultilevel"/>
    <w:tmpl w:val="1BB698D2"/>
    <w:lvl w:ilvl="0" w:tplc="4A1A2AE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8BD337D"/>
    <w:multiLevelType w:val="hybridMultilevel"/>
    <w:tmpl w:val="46409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A4752D9"/>
    <w:multiLevelType w:val="hybridMultilevel"/>
    <w:tmpl w:val="1C600ECA"/>
    <w:lvl w:ilvl="0" w:tplc="AEB01C1E">
      <w:numFmt w:val="bullet"/>
      <w:lvlText w:val="•"/>
      <w:lvlJc w:val="left"/>
      <w:pPr>
        <w:ind w:left="1089" w:hanging="360"/>
      </w:pPr>
      <w:rPr>
        <w:rFonts w:ascii="Calibri" w:eastAsia="Calibri" w:hAnsi="Calibri" w:cs="Calibri"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24" w15:restartNumberingAfterBreak="0">
    <w:nsid w:val="7D782A11"/>
    <w:multiLevelType w:val="hybridMultilevel"/>
    <w:tmpl w:val="F9280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CD72BF"/>
    <w:multiLevelType w:val="hybridMultilevel"/>
    <w:tmpl w:val="314CB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1238651">
    <w:abstractNumId w:val="4"/>
  </w:num>
  <w:num w:numId="2" w16cid:durableId="15093228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25405618">
    <w:abstractNumId w:val="4"/>
  </w:num>
  <w:num w:numId="4" w16cid:durableId="830288596">
    <w:abstractNumId w:val="4"/>
  </w:num>
  <w:num w:numId="5" w16cid:durableId="2005080998">
    <w:abstractNumId w:val="4"/>
  </w:num>
  <w:num w:numId="6" w16cid:durableId="881676942">
    <w:abstractNumId w:val="4"/>
  </w:num>
  <w:num w:numId="7" w16cid:durableId="706371397">
    <w:abstractNumId w:val="4"/>
  </w:num>
  <w:num w:numId="8" w16cid:durableId="1229416084">
    <w:abstractNumId w:val="4"/>
  </w:num>
  <w:num w:numId="9" w16cid:durableId="1274706613">
    <w:abstractNumId w:val="4"/>
  </w:num>
  <w:num w:numId="10" w16cid:durableId="1530223694">
    <w:abstractNumId w:val="4"/>
  </w:num>
  <w:num w:numId="11" w16cid:durableId="392119706">
    <w:abstractNumId w:val="4"/>
  </w:num>
  <w:num w:numId="12" w16cid:durableId="1368264004">
    <w:abstractNumId w:val="4"/>
  </w:num>
  <w:num w:numId="13" w16cid:durableId="470681240">
    <w:abstractNumId w:val="10"/>
  </w:num>
  <w:num w:numId="14" w16cid:durableId="1832133081">
    <w:abstractNumId w:val="7"/>
  </w:num>
  <w:num w:numId="15" w16cid:durableId="1410155712">
    <w:abstractNumId w:val="6"/>
  </w:num>
  <w:num w:numId="16" w16cid:durableId="1098211388">
    <w:abstractNumId w:val="16"/>
  </w:num>
  <w:num w:numId="17" w16cid:durableId="1752967906">
    <w:abstractNumId w:val="12"/>
  </w:num>
  <w:num w:numId="18" w16cid:durableId="1158766383">
    <w:abstractNumId w:val="13"/>
  </w:num>
  <w:num w:numId="19" w16cid:durableId="989023525">
    <w:abstractNumId w:val="5"/>
  </w:num>
  <w:num w:numId="20" w16cid:durableId="1837727713">
    <w:abstractNumId w:val="19"/>
  </w:num>
  <w:num w:numId="21" w16cid:durableId="623540596">
    <w:abstractNumId w:val="15"/>
  </w:num>
  <w:num w:numId="22" w16cid:durableId="1736852149">
    <w:abstractNumId w:val="2"/>
  </w:num>
  <w:num w:numId="23" w16cid:durableId="1839617909">
    <w:abstractNumId w:val="25"/>
  </w:num>
  <w:num w:numId="24" w16cid:durableId="840317273">
    <w:abstractNumId w:val="18"/>
  </w:num>
  <w:num w:numId="25" w16cid:durableId="1097167509">
    <w:abstractNumId w:val="24"/>
  </w:num>
  <w:num w:numId="26" w16cid:durableId="913011687">
    <w:abstractNumId w:val="0"/>
  </w:num>
  <w:num w:numId="27" w16cid:durableId="514685574">
    <w:abstractNumId w:val="17"/>
  </w:num>
  <w:num w:numId="28" w16cid:durableId="1433236147">
    <w:abstractNumId w:val="3"/>
  </w:num>
  <w:num w:numId="29" w16cid:durableId="1248231256">
    <w:abstractNumId w:val="20"/>
  </w:num>
  <w:num w:numId="30" w16cid:durableId="655299086">
    <w:abstractNumId w:val="9"/>
  </w:num>
  <w:num w:numId="31" w16cid:durableId="145896687">
    <w:abstractNumId w:val="23"/>
  </w:num>
  <w:num w:numId="32" w16cid:durableId="1224297068">
    <w:abstractNumId w:val="11"/>
  </w:num>
  <w:num w:numId="33" w16cid:durableId="205143322">
    <w:abstractNumId w:val="14"/>
  </w:num>
  <w:num w:numId="34" w16cid:durableId="59447777">
    <w:abstractNumId w:val="22"/>
  </w:num>
  <w:num w:numId="35" w16cid:durableId="558788945">
    <w:abstractNumId w:val="8"/>
  </w:num>
  <w:num w:numId="36" w16cid:durableId="475530544">
    <w:abstractNumId w:val="21"/>
  </w:num>
  <w:num w:numId="37" w16cid:durableId="2599947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2"/>
    <w:compatSetting w:name="useWord2013TrackBottomHyphenation" w:uri="http://schemas.microsoft.com/office/word" w:val="1"/>
  </w:compat>
  <w:rsids>
    <w:rsidRoot w:val="00A362BC"/>
    <w:rsid w:val="00000620"/>
    <w:rsid w:val="00001745"/>
    <w:rsid w:val="00002103"/>
    <w:rsid w:val="000030EF"/>
    <w:rsid w:val="000037DB"/>
    <w:rsid w:val="00004A94"/>
    <w:rsid w:val="0001019B"/>
    <w:rsid w:val="00010858"/>
    <w:rsid w:val="0001232D"/>
    <w:rsid w:val="00012C79"/>
    <w:rsid w:val="000147BA"/>
    <w:rsid w:val="00014B1A"/>
    <w:rsid w:val="000204A5"/>
    <w:rsid w:val="000211E6"/>
    <w:rsid w:val="0002532C"/>
    <w:rsid w:val="00025352"/>
    <w:rsid w:val="00026462"/>
    <w:rsid w:val="000268B0"/>
    <w:rsid w:val="000274FC"/>
    <w:rsid w:val="00027573"/>
    <w:rsid w:val="000313B5"/>
    <w:rsid w:val="00034F0E"/>
    <w:rsid w:val="00035E34"/>
    <w:rsid w:val="00036A85"/>
    <w:rsid w:val="00036FB6"/>
    <w:rsid w:val="00037168"/>
    <w:rsid w:val="00037DC8"/>
    <w:rsid w:val="00040526"/>
    <w:rsid w:val="00040BB2"/>
    <w:rsid w:val="000416F7"/>
    <w:rsid w:val="00041F84"/>
    <w:rsid w:val="00044BFF"/>
    <w:rsid w:val="00044FA5"/>
    <w:rsid w:val="00045465"/>
    <w:rsid w:val="00046389"/>
    <w:rsid w:val="000468D5"/>
    <w:rsid w:val="00046A1E"/>
    <w:rsid w:val="00047577"/>
    <w:rsid w:val="00047772"/>
    <w:rsid w:val="00050F9F"/>
    <w:rsid w:val="0005250C"/>
    <w:rsid w:val="000536A0"/>
    <w:rsid w:val="0005417B"/>
    <w:rsid w:val="000554B7"/>
    <w:rsid w:val="0005714D"/>
    <w:rsid w:val="00057D2F"/>
    <w:rsid w:val="000637D1"/>
    <w:rsid w:val="000704E9"/>
    <w:rsid w:val="00070E45"/>
    <w:rsid w:val="00071608"/>
    <w:rsid w:val="00072CC1"/>
    <w:rsid w:val="00073049"/>
    <w:rsid w:val="00073D59"/>
    <w:rsid w:val="00077276"/>
    <w:rsid w:val="00080B5E"/>
    <w:rsid w:val="0008138B"/>
    <w:rsid w:val="0008207B"/>
    <w:rsid w:val="00083691"/>
    <w:rsid w:val="00085359"/>
    <w:rsid w:val="00085DB6"/>
    <w:rsid w:val="00085FD8"/>
    <w:rsid w:val="00086211"/>
    <w:rsid w:val="000879E4"/>
    <w:rsid w:val="000901D2"/>
    <w:rsid w:val="00090484"/>
    <w:rsid w:val="00090672"/>
    <w:rsid w:val="00090D00"/>
    <w:rsid w:val="00090EFC"/>
    <w:rsid w:val="000920A7"/>
    <w:rsid w:val="000920B6"/>
    <w:rsid w:val="00094A8E"/>
    <w:rsid w:val="00095255"/>
    <w:rsid w:val="0009688B"/>
    <w:rsid w:val="0009736C"/>
    <w:rsid w:val="00097BA1"/>
    <w:rsid w:val="000A1970"/>
    <w:rsid w:val="000A2704"/>
    <w:rsid w:val="000A320F"/>
    <w:rsid w:val="000A322B"/>
    <w:rsid w:val="000A4A7C"/>
    <w:rsid w:val="000A698D"/>
    <w:rsid w:val="000B14ED"/>
    <w:rsid w:val="000B2246"/>
    <w:rsid w:val="000B23BF"/>
    <w:rsid w:val="000B248B"/>
    <w:rsid w:val="000B3F82"/>
    <w:rsid w:val="000B4190"/>
    <w:rsid w:val="000B4B90"/>
    <w:rsid w:val="000B5B58"/>
    <w:rsid w:val="000B7C95"/>
    <w:rsid w:val="000B7D6C"/>
    <w:rsid w:val="000C1146"/>
    <w:rsid w:val="000C2299"/>
    <w:rsid w:val="000C44E1"/>
    <w:rsid w:val="000C4519"/>
    <w:rsid w:val="000C4B1D"/>
    <w:rsid w:val="000C5D94"/>
    <w:rsid w:val="000C68F9"/>
    <w:rsid w:val="000D17CB"/>
    <w:rsid w:val="000D1D8E"/>
    <w:rsid w:val="000D2F66"/>
    <w:rsid w:val="000D52FD"/>
    <w:rsid w:val="000D7464"/>
    <w:rsid w:val="000E180A"/>
    <w:rsid w:val="000E24BC"/>
    <w:rsid w:val="000E2D2B"/>
    <w:rsid w:val="000E39E2"/>
    <w:rsid w:val="000E3DB0"/>
    <w:rsid w:val="000E547A"/>
    <w:rsid w:val="000E74EC"/>
    <w:rsid w:val="000E7E27"/>
    <w:rsid w:val="000F0C10"/>
    <w:rsid w:val="000F0C69"/>
    <w:rsid w:val="000F1DC5"/>
    <w:rsid w:val="000F4371"/>
    <w:rsid w:val="000F4A61"/>
    <w:rsid w:val="000F4C1A"/>
    <w:rsid w:val="000F632F"/>
    <w:rsid w:val="000F6703"/>
    <w:rsid w:val="000F68E5"/>
    <w:rsid w:val="000F6FC2"/>
    <w:rsid w:val="000F7142"/>
    <w:rsid w:val="0010034C"/>
    <w:rsid w:val="00101302"/>
    <w:rsid w:val="00101466"/>
    <w:rsid w:val="0010159D"/>
    <w:rsid w:val="00103E2A"/>
    <w:rsid w:val="00107635"/>
    <w:rsid w:val="00107C10"/>
    <w:rsid w:val="00107C38"/>
    <w:rsid w:val="00111242"/>
    <w:rsid w:val="0011215E"/>
    <w:rsid w:val="00112965"/>
    <w:rsid w:val="001145C9"/>
    <w:rsid w:val="00114C38"/>
    <w:rsid w:val="001165B6"/>
    <w:rsid w:val="00117FAC"/>
    <w:rsid w:val="001213A0"/>
    <w:rsid w:val="001218F2"/>
    <w:rsid w:val="00122357"/>
    <w:rsid w:val="001223D6"/>
    <w:rsid w:val="00124F9D"/>
    <w:rsid w:val="00126FB9"/>
    <w:rsid w:val="001278E7"/>
    <w:rsid w:val="001279BD"/>
    <w:rsid w:val="0013062D"/>
    <w:rsid w:val="00130858"/>
    <w:rsid w:val="001311CF"/>
    <w:rsid w:val="00131694"/>
    <w:rsid w:val="00132682"/>
    <w:rsid w:val="00133D93"/>
    <w:rsid w:val="001358AA"/>
    <w:rsid w:val="00136233"/>
    <w:rsid w:val="00136F52"/>
    <w:rsid w:val="001402A3"/>
    <w:rsid w:val="00141045"/>
    <w:rsid w:val="00141AFF"/>
    <w:rsid w:val="001435C0"/>
    <w:rsid w:val="00143F26"/>
    <w:rsid w:val="00144358"/>
    <w:rsid w:val="001451F9"/>
    <w:rsid w:val="00145755"/>
    <w:rsid w:val="00145C6F"/>
    <w:rsid w:val="001476EE"/>
    <w:rsid w:val="001509E2"/>
    <w:rsid w:val="00151E5B"/>
    <w:rsid w:val="00151ECD"/>
    <w:rsid w:val="00153754"/>
    <w:rsid w:val="00153FC8"/>
    <w:rsid w:val="00154C09"/>
    <w:rsid w:val="001562BD"/>
    <w:rsid w:val="00156500"/>
    <w:rsid w:val="00156D95"/>
    <w:rsid w:val="0015750B"/>
    <w:rsid w:val="00161069"/>
    <w:rsid w:val="00161132"/>
    <w:rsid w:val="00161777"/>
    <w:rsid w:val="00161C67"/>
    <w:rsid w:val="0016445D"/>
    <w:rsid w:val="00167500"/>
    <w:rsid w:val="0016774B"/>
    <w:rsid w:val="00170D62"/>
    <w:rsid w:val="001712C7"/>
    <w:rsid w:val="001717BA"/>
    <w:rsid w:val="00172445"/>
    <w:rsid w:val="00172E6B"/>
    <w:rsid w:val="00173514"/>
    <w:rsid w:val="001737C8"/>
    <w:rsid w:val="0017451B"/>
    <w:rsid w:val="00174D82"/>
    <w:rsid w:val="0017580E"/>
    <w:rsid w:val="001763BA"/>
    <w:rsid w:val="0017676B"/>
    <w:rsid w:val="00177DD2"/>
    <w:rsid w:val="00180549"/>
    <w:rsid w:val="00181C74"/>
    <w:rsid w:val="00183526"/>
    <w:rsid w:val="00183D36"/>
    <w:rsid w:val="00185E62"/>
    <w:rsid w:val="00186952"/>
    <w:rsid w:val="001874A5"/>
    <w:rsid w:val="001905B9"/>
    <w:rsid w:val="00193839"/>
    <w:rsid w:val="001938D8"/>
    <w:rsid w:val="00193D17"/>
    <w:rsid w:val="00193FA6"/>
    <w:rsid w:val="001946C2"/>
    <w:rsid w:val="001A0E15"/>
    <w:rsid w:val="001A25CE"/>
    <w:rsid w:val="001A2E45"/>
    <w:rsid w:val="001A6749"/>
    <w:rsid w:val="001B022D"/>
    <w:rsid w:val="001B0B97"/>
    <w:rsid w:val="001B1B41"/>
    <w:rsid w:val="001B45A2"/>
    <w:rsid w:val="001B7175"/>
    <w:rsid w:val="001C0BA6"/>
    <w:rsid w:val="001C0CB2"/>
    <w:rsid w:val="001C21AA"/>
    <w:rsid w:val="001C2330"/>
    <w:rsid w:val="001C29EC"/>
    <w:rsid w:val="001C37CB"/>
    <w:rsid w:val="001C4FED"/>
    <w:rsid w:val="001C76D8"/>
    <w:rsid w:val="001D1620"/>
    <w:rsid w:val="001D3083"/>
    <w:rsid w:val="001D35C0"/>
    <w:rsid w:val="001D4B42"/>
    <w:rsid w:val="001D50BC"/>
    <w:rsid w:val="001D5C8C"/>
    <w:rsid w:val="001D7C1B"/>
    <w:rsid w:val="001E01AD"/>
    <w:rsid w:val="001E07B0"/>
    <w:rsid w:val="001E08A9"/>
    <w:rsid w:val="001E09A4"/>
    <w:rsid w:val="001E1B84"/>
    <w:rsid w:val="001E26C3"/>
    <w:rsid w:val="001E3330"/>
    <w:rsid w:val="001E4B45"/>
    <w:rsid w:val="001E5EB3"/>
    <w:rsid w:val="001E6E56"/>
    <w:rsid w:val="001E6EF6"/>
    <w:rsid w:val="001E79DE"/>
    <w:rsid w:val="001F0CD6"/>
    <w:rsid w:val="001F12E7"/>
    <w:rsid w:val="001F26A7"/>
    <w:rsid w:val="001F2976"/>
    <w:rsid w:val="001F2BF3"/>
    <w:rsid w:val="001F54C9"/>
    <w:rsid w:val="001F59F7"/>
    <w:rsid w:val="001F6545"/>
    <w:rsid w:val="001F68F6"/>
    <w:rsid w:val="001F69FE"/>
    <w:rsid w:val="00201990"/>
    <w:rsid w:val="00202D2F"/>
    <w:rsid w:val="00203422"/>
    <w:rsid w:val="00205E1E"/>
    <w:rsid w:val="002108CF"/>
    <w:rsid w:val="00210D4E"/>
    <w:rsid w:val="002114EA"/>
    <w:rsid w:val="002115D9"/>
    <w:rsid w:val="00212320"/>
    <w:rsid w:val="00212670"/>
    <w:rsid w:val="00213474"/>
    <w:rsid w:val="002151A9"/>
    <w:rsid w:val="00215A6A"/>
    <w:rsid w:val="0021641B"/>
    <w:rsid w:val="00217F33"/>
    <w:rsid w:val="0022030D"/>
    <w:rsid w:val="002207DF"/>
    <w:rsid w:val="00220856"/>
    <w:rsid w:val="0022173A"/>
    <w:rsid w:val="00221876"/>
    <w:rsid w:val="00222510"/>
    <w:rsid w:val="0022345F"/>
    <w:rsid w:val="002256E8"/>
    <w:rsid w:val="002269B2"/>
    <w:rsid w:val="00226FBE"/>
    <w:rsid w:val="00226FC1"/>
    <w:rsid w:val="00231F8E"/>
    <w:rsid w:val="00232DE1"/>
    <w:rsid w:val="002348BC"/>
    <w:rsid w:val="00234A5F"/>
    <w:rsid w:val="00234C95"/>
    <w:rsid w:val="00235597"/>
    <w:rsid w:val="002364B1"/>
    <w:rsid w:val="002371F6"/>
    <w:rsid w:val="00237828"/>
    <w:rsid w:val="00240753"/>
    <w:rsid w:val="00241B8E"/>
    <w:rsid w:val="00243B8B"/>
    <w:rsid w:val="00243C65"/>
    <w:rsid w:val="00245F71"/>
    <w:rsid w:val="00246614"/>
    <w:rsid w:val="00250F70"/>
    <w:rsid w:val="0025190B"/>
    <w:rsid w:val="002521B5"/>
    <w:rsid w:val="00253202"/>
    <w:rsid w:val="00253224"/>
    <w:rsid w:val="00253D91"/>
    <w:rsid w:val="002540E9"/>
    <w:rsid w:val="00254AF1"/>
    <w:rsid w:val="00254D9C"/>
    <w:rsid w:val="002554E2"/>
    <w:rsid w:val="002564DF"/>
    <w:rsid w:val="0025659C"/>
    <w:rsid w:val="00256944"/>
    <w:rsid w:val="00256D8C"/>
    <w:rsid w:val="00257B67"/>
    <w:rsid w:val="0026054B"/>
    <w:rsid w:val="00260EF7"/>
    <w:rsid w:val="002617C2"/>
    <w:rsid w:val="00262877"/>
    <w:rsid w:val="00263401"/>
    <w:rsid w:val="0026695E"/>
    <w:rsid w:val="0027296E"/>
    <w:rsid w:val="00274C21"/>
    <w:rsid w:val="0028025F"/>
    <w:rsid w:val="00280266"/>
    <w:rsid w:val="00280F68"/>
    <w:rsid w:val="002815F9"/>
    <w:rsid w:val="00283E92"/>
    <w:rsid w:val="00283FBF"/>
    <w:rsid w:val="002856C2"/>
    <w:rsid w:val="0028659A"/>
    <w:rsid w:val="002869C3"/>
    <w:rsid w:val="0028776D"/>
    <w:rsid w:val="002900BF"/>
    <w:rsid w:val="00291723"/>
    <w:rsid w:val="00294685"/>
    <w:rsid w:val="002955D8"/>
    <w:rsid w:val="00295B9B"/>
    <w:rsid w:val="002A2C1A"/>
    <w:rsid w:val="002A343D"/>
    <w:rsid w:val="002A3AA8"/>
    <w:rsid w:val="002A6037"/>
    <w:rsid w:val="002A6111"/>
    <w:rsid w:val="002A6F28"/>
    <w:rsid w:val="002A6F82"/>
    <w:rsid w:val="002B0421"/>
    <w:rsid w:val="002B2CE6"/>
    <w:rsid w:val="002B44D5"/>
    <w:rsid w:val="002B5704"/>
    <w:rsid w:val="002B76B7"/>
    <w:rsid w:val="002B7A98"/>
    <w:rsid w:val="002B7B27"/>
    <w:rsid w:val="002C0685"/>
    <w:rsid w:val="002C0A9A"/>
    <w:rsid w:val="002C2C54"/>
    <w:rsid w:val="002C61DE"/>
    <w:rsid w:val="002D10EE"/>
    <w:rsid w:val="002E0ABB"/>
    <w:rsid w:val="002E0B14"/>
    <w:rsid w:val="002E0C49"/>
    <w:rsid w:val="002E1900"/>
    <w:rsid w:val="002E1E62"/>
    <w:rsid w:val="002E3457"/>
    <w:rsid w:val="002E5EBD"/>
    <w:rsid w:val="002E653A"/>
    <w:rsid w:val="002E66E4"/>
    <w:rsid w:val="002E70AF"/>
    <w:rsid w:val="002E780B"/>
    <w:rsid w:val="002E7D72"/>
    <w:rsid w:val="002F29F7"/>
    <w:rsid w:val="002F41A2"/>
    <w:rsid w:val="002F4BEC"/>
    <w:rsid w:val="002F4D90"/>
    <w:rsid w:val="002F5336"/>
    <w:rsid w:val="002F5715"/>
    <w:rsid w:val="002F6679"/>
    <w:rsid w:val="002F71B3"/>
    <w:rsid w:val="002F776C"/>
    <w:rsid w:val="0030070E"/>
    <w:rsid w:val="00301074"/>
    <w:rsid w:val="00301FCA"/>
    <w:rsid w:val="0030394C"/>
    <w:rsid w:val="00307224"/>
    <w:rsid w:val="0031105B"/>
    <w:rsid w:val="00312161"/>
    <w:rsid w:val="003132ED"/>
    <w:rsid w:val="00315EEF"/>
    <w:rsid w:val="00316BAB"/>
    <w:rsid w:val="0032022C"/>
    <w:rsid w:val="00321E9A"/>
    <w:rsid w:val="00322FD5"/>
    <w:rsid w:val="0032326F"/>
    <w:rsid w:val="00326EA3"/>
    <w:rsid w:val="003316A5"/>
    <w:rsid w:val="00331968"/>
    <w:rsid w:val="00334827"/>
    <w:rsid w:val="003363BE"/>
    <w:rsid w:val="00336E28"/>
    <w:rsid w:val="00337F2D"/>
    <w:rsid w:val="00340071"/>
    <w:rsid w:val="00340360"/>
    <w:rsid w:val="00340E97"/>
    <w:rsid w:val="0034102B"/>
    <w:rsid w:val="00341658"/>
    <w:rsid w:val="0034286A"/>
    <w:rsid w:val="00345FD3"/>
    <w:rsid w:val="003460DB"/>
    <w:rsid w:val="00346267"/>
    <w:rsid w:val="0035004B"/>
    <w:rsid w:val="00350CCD"/>
    <w:rsid w:val="00351C72"/>
    <w:rsid w:val="00352056"/>
    <w:rsid w:val="00352424"/>
    <w:rsid w:val="003526A8"/>
    <w:rsid w:val="00356F83"/>
    <w:rsid w:val="00357534"/>
    <w:rsid w:val="00357E07"/>
    <w:rsid w:val="003607FA"/>
    <w:rsid w:val="00360A10"/>
    <w:rsid w:val="003617FB"/>
    <w:rsid w:val="00361D1D"/>
    <w:rsid w:val="00364162"/>
    <w:rsid w:val="0036456F"/>
    <w:rsid w:val="00364C7D"/>
    <w:rsid w:val="00365BB8"/>
    <w:rsid w:val="00367633"/>
    <w:rsid w:val="00367DD1"/>
    <w:rsid w:val="003704DA"/>
    <w:rsid w:val="00370775"/>
    <w:rsid w:val="00372605"/>
    <w:rsid w:val="00374212"/>
    <w:rsid w:val="003762CA"/>
    <w:rsid w:val="0037659B"/>
    <w:rsid w:val="00380584"/>
    <w:rsid w:val="00381AB7"/>
    <w:rsid w:val="00383664"/>
    <w:rsid w:val="00383F4F"/>
    <w:rsid w:val="00384461"/>
    <w:rsid w:val="0038483E"/>
    <w:rsid w:val="0038548A"/>
    <w:rsid w:val="003856C7"/>
    <w:rsid w:val="003857E1"/>
    <w:rsid w:val="00385911"/>
    <w:rsid w:val="003871DE"/>
    <w:rsid w:val="003906E3"/>
    <w:rsid w:val="0039133D"/>
    <w:rsid w:val="00397A75"/>
    <w:rsid w:val="003A0D4A"/>
    <w:rsid w:val="003A229D"/>
    <w:rsid w:val="003A254B"/>
    <w:rsid w:val="003A448C"/>
    <w:rsid w:val="003A45EB"/>
    <w:rsid w:val="003A4E38"/>
    <w:rsid w:val="003A5B91"/>
    <w:rsid w:val="003A7F06"/>
    <w:rsid w:val="003B009F"/>
    <w:rsid w:val="003B56A6"/>
    <w:rsid w:val="003B5AA4"/>
    <w:rsid w:val="003B5AD1"/>
    <w:rsid w:val="003B774A"/>
    <w:rsid w:val="003C1371"/>
    <w:rsid w:val="003C39C7"/>
    <w:rsid w:val="003C4E43"/>
    <w:rsid w:val="003C58CE"/>
    <w:rsid w:val="003C73E7"/>
    <w:rsid w:val="003C7753"/>
    <w:rsid w:val="003D53AC"/>
    <w:rsid w:val="003D564E"/>
    <w:rsid w:val="003E0699"/>
    <w:rsid w:val="003E29E2"/>
    <w:rsid w:val="003E3657"/>
    <w:rsid w:val="003E42C6"/>
    <w:rsid w:val="003E63DD"/>
    <w:rsid w:val="003E64FD"/>
    <w:rsid w:val="003E77CC"/>
    <w:rsid w:val="003F0C17"/>
    <w:rsid w:val="003F3C5A"/>
    <w:rsid w:val="003F4AE8"/>
    <w:rsid w:val="003F5CE4"/>
    <w:rsid w:val="003F6377"/>
    <w:rsid w:val="003F708A"/>
    <w:rsid w:val="00400FE8"/>
    <w:rsid w:val="00402C1D"/>
    <w:rsid w:val="0040399B"/>
    <w:rsid w:val="00404615"/>
    <w:rsid w:val="004047AE"/>
    <w:rsid w:val="00404D5A"/>
    <w:rsid w:val="00410C6A"/>
    <w:rsid w:val="004113F1"/>
    <w:rsid w:val="00411490"/>
    <w:rsid w:val="00412E17"/>
    <w:rsid w:val="00415146"/>
    <w:rsid w:val="00415ECB"/>
    <w:rsid w:val="00422ADB"/>
    <w:rsid w:val="0042304F"/>
    <w:rsid w:val="0042445C"/>
    <w:rsid w:val="00424A8F"/>
    <w:rsid w:val="0042714B"/>
    <w:rsid w:val="00430295"/>
    <w:rsid w:val="004324F7"/>
    <w:rsid w:val="00432915"/>
    <w:rsid w:val="00432C45"/>
    <w:rsid w:val="004342C1"/>
    <w:rsid w:val="00435484"/>
    <w:rsid w:val="00436204"/>
    <w:rsid w:val="00436A66"/>
    <w:rsid w:val="004404B8"/>
    <w:rsid w:val="004409CD"/>
    <w:rsid w:val="004425FE"/>
    <w:rsid w:val="00444C50"/>
    <w:rsid w:val="00445979"/>
    <w:rsid w:val="00445C1D"/>
    <w:rsid w:val="0044747A"/>
    <w:rsid w:val="0045005A"/>
    <w:rsid w:val="004507C9"/>
    <w:rsid w:val="00450D7F"/>
    <w:rsid w:val="00450F1D"/>
    <w:rsid w:val="00460120"/>
    <w:rsid w:val="00460368"/>
    <w:rsid w:val="0046275C"/>
    <w:rsid w:val="00463DFD"/>
    <w:rsid w:val="00465585"/>
    <w:rsid w:val="00465B10"/>
    <w:rsid w:val="00465E7D"/>
    <w:rsid w:val="004673B5"/>
    <w:rsid w:val="00470207"/>
    <w:rsid w:val="00470DDC"/>
    <w:rsid w:val="00471DBB"/>
    <w:rsid w:val="00472395"/>
    <w:rsid w:val="004731A5"/>
    <w:rsid w:val="0047354D"/>
    <w:rsid w:val="0047391A"/>
    <w:rsid w:val="00475402"/>
    <w:rsid w:val="00481781"/>
    <w:rsid w:val="00481CA9"/>
    <w:rsid w:val="00481F98"/>
    <w:rsid w:val="00482333"/>
    <w:rsid w:val="004825FD"/>
    <w:rsid w:val="0048456D"/>
    <w:rsid w:val="00490D11"/>
    <w:rsid w:val="00491DE8"/>
    <w:rsid w:val="00493395"/>
    <w:rsid w:val="00493CEF"/>
    <w:rsid w:val="004A046A"/>
    <w:rsid w:val="004A08E2"/>
    <w:rsid w:val="004A1068"/>
    <w:rsid w:val="004A1F5A"/>
    <w:rsid w:val="004A221C"/>
    <w:rsid w:val="004A37E2"/>
    <w:rsid w:val="004A4276"/>
    <w:rsid w:val="004A4459"/>
    <w:rsid w:val="004A47D3"/>
    <w:rsid w:val="004A5876"/>
    <w:rsid w:val="004A5C9F"/>
    <w:rsid w:val="004A773E"/>
    <w:rsid w:val="004B341E"/>
    <w:rsid w:val="004B364F"/>
    <w:rsid w:val="004B4D20"/>
    <w:rsid w:val="004B5127"/>
    <w:rsid w:val="004B57B0"/>
    <w:rsid w:val="004B5E1B"/>
    <w:rsid w:val="004B67A4"/>
    <w:rsid w:val="004B782E"/>
    <w:rsid w:val="004C0A4A"/>
    <w:rsid w:val="004C10C4"/>
    <w:rsid w:val="004C1339"/>
    <w:rsid w:val="004C1B57"/>
    <w:rsid w:val="004C1F06"/>
    <w:rsid w:val="004C31CD"/>
    <w:rsid w:val="004C3339"/>
    <w:rsid w:val="004C500D"/>
    <w:rsid w:val="004C514E"/>
    <w:rsid w:val="004C5DAB"/>
    <w:rsid w:val="004C60B1"/>
    <w:rsid w:val="004C6BF5"/>
    <w:rsid w:val="004C714E"/>
    <w:rsid w:val="004C725B"/>
    <w:rsid w:val="004D0370"/>
    <w:rsid w:val="004D08C3"/>
    <w:rsid w:val="004D0C6F"/>
    <w:rsid w:val="004D157E"/>
    <w:rsid w:val="004D1BA3"/>
    <w:rsid w:val="004D3791"/>
    <w:rsid w:val="004D425A"/>
    <w:rsid w:val="004D49C0"/>
    <w:rsid w:val="004D6502"/>
    <w:rsid w:val="004D6CFD"/>
    <w:rsid w:val="004D705C"/>
    <w:rsid w:val="004D7B3D"/>
    <w:rsid w:val="004E1BF7"/>
    <w:rsid w:val="004E1D47"/>
    <w:rsid w:val="004E3329"/>
    <w:rsid w:val="004E6395"/>
    <w:rsid w:val="004E733D"/>
    <w:rsid w:val="004E7E5D"/>
    <w:rsid w:val="004F0323"/>
    <w:rsid w:val="004F077E"/>
    <w:rsid w:val="004F0C68"/>
    <w:rsid w:val="004F1278"/>
    <w:rsid w:val="004F1995"/>
    <w:rsid w:val="004F2C3B"/>
    <w:rsid w:val="004F5DD9"/>
    <w:rsid w:val="005033F7"/>
    <w:rsid w:val="00504D03"/>
    <w:rsid w:val="00505AE4"/>
    <w:rsid w:val="00506036"/>
    <w:rsid w:val="00512807"/>
    <w:rsid w:val="00514AC1"/>
    <w:rsid w:val="005164E7"/>
    <w:rsid w:val="00516730"/>
    <w:rsid w:val="005170BA"/>
    <w:rsid w:val="00517843"/>
    <w:rsid w:val="005201BA"/>
    <w:rsid w:val="00520408"/>
    <w:rsid w:val="005215EB"/>
    <w:rsid w:val="00523612"/>
    <w:rsid w:val="00523B5E"/>
    <w:rsid w:val="0052462F"/>
    <w:rsid w:val="00524B28"/>
    <w:rsid w:val="00525E2E"/>
    <w:rsid w:val="00525F50"/>
    <w:rsid w:val="00526213"/>
    <w:rsid w:val="00526849"/>
    <w:rsid w:val="00527338"/>
    <w:rsid w:val="00527A43"/>
    <w:rsid w:val="00530ABB"/>
    <w:rsid w:val="0053233E"/>
    <w:rsid w:val="00533244"/>
    <w:rsid w:val="00533396"/>
    <w:rsid w:val="00535AF2"/>
    <w:rsid w:val="0053617E"/>
    <w:rsid w:val="005369FA"/>
    <w:rsid w:val="00536CE8"/>
    <w:rsid w:val="00537ECE"/>
    <w:rsid w:val="00540F4E"/>
    <w:rsid w:val="0054257D"/>
    <w:rsid w:val="00544DC9"/>
    <w:rsid w:val="00544F9C"/>
    <w:rsid w:val="00545B3B"/>
    <w:rsid w:val="005461D0"/>
    <w:rsid w:val="00546490"/>
    <w:rsid w:val="00547C89"/>
    <w:rsid w:val="00551A37"/>
    <w:rsid w:val="0055248B"/>
    <w:rsid w:val="00553743"/>
    <w:rsid w:val="00553FA6"/>
    <w:rsid w:val="0055440D"/>
    <w:rsid w:val="00554848"/>
    <w:rsid w:val="005560C1"/>
    <w:rsid w:val="0055678F"/>
    <w:rsid w:val="00557896"/>
    <w:rsid w:val="005603A5"/>
    <w:rsid w:val="005607DD"/>
    <w:rsid w:val="0056265E"/>
    <w:rsid w:val="00563216"/>
    <w:rsid w:val="0056388D"/>
    <w:rsid w:val="00565FB3"/>
    <w:rsid w:val="0057007E"/>
    <w:rsid w:val="00571182"/>
    <w:rsid w:val="00572258"/>
    <w:rsid w:val="0057293B"/>
    <w:rsid w:val="00573516"/>
    <w:rsid w:val="00574B53"/>
    <w:rsid w:val="00576ECB"/>
    <w:rsid w:val="0058098E"/>
    <w:rsid w:val="0058390C"/>
    <w:rsid w:val="00583F25"/>
    <w:rsid w:val="00584FBA"/>
    <w:rsid w:val="00586BCC"/>
    <w:rsid w:val="00587C23"/>
    <w:rsid w:val="0059197B"/>
    <w:rsid w:val="00593C33"/>
    <w:rsid w:val="00593D62"/>
    <w:rsid w:val="0059430B"/>
    <w:rsid w:val="005950A2"/>
    <w:rsid w:val="00595150"/>
    <w:rsid w:val="005951FF"/>
    <w:rsid w:val="0059761B"/>
    <w:rsid w:val="00597758"/>
    <w:rsid w:val="005A0648"/>
    <w:rsid w:val="005A0FF4"/>
    <w:rsid w:val="005A1575"/>
    <w:rsid w:val="005A18BF"/>
    <w:rsid w:val="005A1969"/>
    <w:rsid w:val="005A5731"/>
    <w:rsid w:val="005A7740"/>
    <w:rsid w:val="005B0B9D"/>
    <w:rsid w:val="005B169F"/>
    <w:rsid w:val="005B5568"/>
    <w:rsid w:val="005B683C"/>
    <w:rsid w:val="005B7762"/>
    <w:rsid w:val="005C095C"/>
    <w:rsid w:val="005C11E9"/>
    <w:rsid w:val="005C4657"/>
    <w:rsid w:val="005C47D4"/>
    <w:rsid w:val="005C4D7A"/>
    <w:rsid w:val="005C5602"/>
    <w:rsid w:val="005D5E52"/>
    <w:rsid w:val="005D611F"/>
    <w:rsid w:val="005E0907"/>
    <w:rsid w:val="005E10BD"/>
    <w:rsid w:val="005E1AC1"/>
    <w:rsid w:val="005E3679"/>
    <w:rsid w:val="005E42A0"/>
    <w:rsid w:val="005E4BEC"/>
    <w:rsid w:val="005E55CE"/>
    <w:rsid w:val="005E5BE5"/>
    <w:rsid w:val="005F1807"/>
    <w:rsid w:val="005F365C"/>
    <w:rsid w:val="005F6010"/>
    <w:rsid w:val="005F6707"/>
    <w:rsid w:val="005F698D"/>
    <w:rsid w:val="005F7B63"/>
    <w:rsid w:val="005F7B6A"/>
    <w:rsid w:val="00600857"/>
    <w:rsid w:val="00604D2F"/>
    <w:rsid w:val="00605555"/>
    <w:rsid w:val="00611BF6"/>
    <w:rsid w:val="0061280D"/>
    <w:rsid w:val="006129EC"/>
    <w:rsid w:val="006153BB"/>
    <w:rsid w:val="00617291"/>
    <w:rsid w:val="006226F9"/>
    <w:rsid w:val="00622D96"/>
    <w:rsid w:val="006232A5"/>
    <w:rsid w:val="0062422C"/>
    <w:rsid w:val="00624336"/>
    <w:rsid w:val="00624C1F"/>
    <w:rsid w:val="00626A37"/>
    <w:rsid w:val="006275B4"/>
    <w:rsid w:val="00632A1B"/>
    <w:rsid w:val="00632EAE"/>
    <w:rsid w:val="00633249"/>
    <w:rsid w:val="00634AEF"/>
    <w:rsid w:val="00635038"/>
    <w:rsid w:val="00636E45"/>
    <w:rsid w:val="00637714"/>
    <w:rsid w:val="00637EC1"/>
    <w:rsid w:val="00640FB3"/>
    <w:rsid w:val="006419DC"/>
    <w:rsid w:val="00641F39"/>
    <w:rsid w:val="0064621C"/>
    <w:rsid w:val="00646E1B"/>
    <w:rsid w:val="00646F80"/>
    <w:rsid w:val="00647F3E"/>
    <w:rsid w:val="00650085"/>
    <w:rsid w:val="00653FFB"/>
    <w:rsid w:val="0065524C"/>
    <w:rsid w:val="0066011B"/>
    <w:rsid w:val="00662F66"/>
    <w:rsid w:val="006648EE"/>
    <w:rsid w:val="00664DAE"/>
    <w:rsid w:val="0066594A"/>
    <w:rsid w:val="00665C65"/>
    <w:rsid w:val="00667DE1"/>
    <w:rsid w:val="00667FC9"/>
    <w:rsid w:val="00671FAC"/>
    <w:rsid w:val="006735A9"/>
    <w:rsid w:val="00674EAD"/>
    <w:rsid w:val="006751E5"/>
    <w:rsid w:val="0067696C"/>
    <w:rsid w:val="006769EF"/>
    <w:rsid w:val="006773E1"/>
    <w:rsid w:val="0067743B"/>
    <w:rsid w:val="00682B37"/>
    <w:rsid w:val="006841ED"/>
    <w:rsid w:val="00684E9F"/>
    <w:rsid w:val="00686561"/>
    <w:rsid w:val="006871DC"/>
    <w:rsid w:val="006879C5"/>
    <w:rsid w:val="0069379B"/>
    <w:rsid w:val="00695E61"/>
    <w:rsid w:val="0069715E"/>
    <w:rsid w:val="00697782"/>
    <w:rsid w:val="006A12FF"/>
    <w:rsid w:val="006A14EA"/>
    <w:rsid w:val="006A2392"/>
    <w:rsid w:val="006A2B64"/>
    <w:rsid w:val="006A31F9"/>
    <w:rsid w:val="006A4D6E"/>
    <w:rsid w:val="006B054A"/>
    <w:rsid w:val="006B38D2"/>
    <w:rsid w:val="006B4858"/>
    <w:rsid w:val="006B49A7"/>
    <w:rsid w:val="006B67EA"/>
    <w:rsid w:val="006B70AD"/>
    <w:rsid w:val="006B71A0"/>
    <w:rsid w:val="006C3179"/>
    <w:rsid w:val="006C3AC6"/>
    <w:rsid w:val="006C4A5E"/>
    <w:rsid w:val="006C4D81"/>
    <w:rsid w:val="006C6590"/>
    <w:rsid w:val="006D0B4C"/>
    <w:rsid w:val="006D23F8"/>
    <w:rsid w:val="006D2C72"/>
    <w:rsid w:val="006D3160"/>
    <w:rsid w:val="006D4196"/>
    <w:rsid w:val="006D6925"/>
    <w:rsid w:val="006D750D"/>
    <w:rsid w:val="006D7CBF"/>
    <w:rsid w:val="006E2DBB"/>
    <w:rsid w:val="006E34CB"/>
    <w:rsid w:val="006E4472"/>
    <w:rsid w:val="006E6900"/>
    <w:rsid w:val="006E7C23"/>
    <w:rsid w:val="006E7F48"/>
    <w:rsid w:val="006F0D76"/>
    <w:rsid w:val="006F1FCB"/>
    <w:rsid w:val="006F2D55"/>
    <w:rsid w:val="006F4C01"/>
    <w:rsid w:val="006F5ACD"/>
    <w:rsid w:val="006F61DE"/>
    <w:rsid w:val="0070140F"/>
    <w:rsid w:val="00702B67"/>
    <w:rsid w:val="00703133"/>
    <w:rsid w:val="00703524"/>
    <w:rsid w:val="00703909"/>
    <w:rsid w:val="0070478B"/>
    <w:rsid w:val="00706443"/>
    <w:rsid w:val="00706CD9"/>
    <w:rsid w:val="00707E2C"/>
    <w:rsid w:val="00711497"/>
    <w:rsid w:val="007118A5"/>
    <w:rsid w:val="00712DC9"/>
    <w:rsid w:val="00713BC9"/>
    <w:rsid w:val="00715B2F"/>
    <w:rsid w:val="00716AE0"/>
    <w:rsid w:val="00717886"/>
    <w:rsid w:val="007213B6"/>
    <w:rsid w:val="00723DF8"/>
    <w:rsid w:val="007259F5"/>
    <w:rsid w:val="00727788"/>
    <w:rsid w:val="00732154"/>
    <w:rsid w:val="00734385"/>
    <w:rsid w:val="00734CB4"/>
    <w:rsid w:val="007350CD"/>
    <w:rsid w:val="00736606"/>
    <w:rsid w:val="007379DF"/>
    <w:rsid w:val="00740040"/>
    <w:rsid w:val="00740DF2"/>
    <w:rsid w:val="00743B38"/>
    <w:rsid w:val="00744121"/>
    <w:rsid w:val="00745457"/>
    <w:rsid w:val="00750FDA"/>
    <w:rsid w:val="00752B1E"/>
    <w:rsid w:val="0075318F"/>
    <w:rsid w:val="0075512C"/>
    <w:rsid w:val="00755735"/>
    <w:rsid w:val="007561F4"/>
    <w:rsid w:val="00756B46"/>
    <w:rsid w:val="0076017A"/>
    <w:rsid w:val="00761B04"/>
    <w:rsid w:val="00762CDD"/>
    <w:rsid w:val="00762E36"/>
    <w:rsid w:val="00762EF9"/>
    <w:rsid w:val="00764CC7"/>
    <w:rsid w:val="00764D74"/>
    <w:rsid w:val="0076576F"/>
    <w:rsid w:val="007657AE"/>
    <w:rsid w:val="007673FA"/>
    <w:rsid w:val="00767FD2"/>
    <w:rsid w:val="007711C0"/>
    <w:rsid w:val="007732D9"/>
    <w:rsid w:val="00773541"/>
    <w:rsid w:val="0077383F"/>
    <w:rsid w:val="00774F0F"/>
    <w:rsid w:val="007756CC"/>
    <w:rsid w:val="007760A9"/>
    <w:rsid w:val="00776123"/>
    <w:rsid w:val="00777B87"/>
    <w:rsid w:val="0078040C"/>
    <w:rsid w:val="00781153"/>
    <w:rsid w:val="007843BC"/>
    <w:rsid w:val="0078506D"/>
    <w:rsid w:val="0078570C"/>
    <w:rsid w:val="007862BA"/>
    <w:rsid w:val="0078704C"/>
    <w:rsid w:val="00790E03"/>
    <w:rsid w:val="007911C3"/>
    <w:rsid w:val="007920B3"/>
    <w:rsid w:val="00792A94"/>
    <w:rsid w:val="00793DF3"/>
    <w:rsid w:val="007B0B94"/>
    <w:rsid w:val="007B1154"/>
    <w:rsid w:val="007B196D"/>
    <w:rsid w:val="007B1D8C"/>
    <w:rsid w:val="007B1E69"/>
    <w:rsid w:val="007B2588"/>
    <w:rsid w:val="007B30BA"/>
    <w:rsid w:val="007B4006"/>
    <w:rsid w:val="007B4172"/>
    <w:rsid w:val="007B43FD"/>
    <w:rsid w:val="007B4703"/>
    <w:rsid w:val="007B7B13"/>
    <w:rsid w:val="007C214F"/>
    <w:rsid w:val="007C24DD"/>
    <w:rsid w:val="007C2FFC"/>
    <w:rsid w:val="007C456C"/>
    <w:rsid w:val="007C55BC"/>
    <w:rsid w:val="007C703B"/>
    <w:rsid w:val="007D14CA"/>
    <w:rsid w:val="007D2C48"/>
    <w:rsid w:val="007D67DA"/>
    <w:rsid w:val="007D7E00"/>
    <w:rsid w:val="007E213A"/>
    <w:rsid w:val="007E5ECF"/>
    <w:rsid w:val="007E6317"/>
    <w:rsid w:val="007E69CE"/>
    <w:rsid w:val="007F22F2"/>
    <w:rsid w:val="007F30B4"/>
    <w:rsid w:val="007F5900"/>
    <w:rsid w:val="007F7FF5"/>
    <w:rsid w:val="00800DF0"/>
    <w:rsid w:val="00801886"/>
    <w:rsid w:val="00801901"/>
    <w:rsid w:val="00801BA7"/>
    <w:rsid w:val="0080214D"/>
    <w:rsid w:val="00802F79"/>
    <w:rsid w:val="008036BC"/>
    <w:rsid w:val="00803B05"/>
    <w:rsid w:val="00806E77"/>
    <w:rsid w:val="00807676"/>
    <w:rsid w:val="00810FDC"/>
    <w:rsid w:val="00811096"/>
    <w:rsid w:val="0081131B"/>
    <w:rsid w:val="00811A10"/>
    <w:rsid w:val="0081553F"/>
    <w:rsid w:val="00816C02"/>
    <w:rsid w:val="00816E98"/>
    <w:rsid w:val="00820F91"/>
    <w:rsid w:val="0082228A"/>
    <w:rsid w:val="00822731"/>
    <w:rsid w:val="008241E4"/>
    <w:rsid w:val="00824311"/>
    <w:rsid w:val="00824940"/>
    <w:rsid w:val="00824F0F"/>
    <w:rsid w:val="00827D07"/>
    <w:rsid w:val="00830F3B"/>
    <w:rsid w:val="00831AE4"/>
    <w:rsid w:val="00831FB0"/>
    <w:rsid w:val="00832374"/>
    <w:rsid w:val="00833C69"/>
    <w:rsid w:val="00833EA1"/>
    <w:rsid w:val="00835A5D"/>
    <w:rsid w:val="008368D3"/>
    <w:rsid w:val="00836FE1"/>
    <w:rsid w:val="00837F45"/>
    <w:rsid w:val="0084075A"/>
    <w:rsid w:val="00842686"/>
    <w:rsid w:val="00843179"/>
    <w:rsid w:val="008446EC"/>
    <w:rsid w:val="00844C2A"/>
    <w:rsid w:val="00845B32"/>
    <w:rsid w:val="00846817"/>
    <w:rsid w:val="00846937"/>
    <w:rsid w:val="0084791A"/>
    <w:rsid w:val="0085053B"/>
    <w:rsid w:val="00850B93"/>
    <w:rsid w:val="00850DF3"/>
    <w:rsid w:val="008531EF"/>
    <w:rsid w:val="008573CF"/>
    <w:rsid w:val="0086021C"/>
    <w:rsid w:val="00861655"/>
    <w:rsid w:val="008617BD"/>
    <w:rsid w:val="008628EC"/>
    <w:rsid w:val="00862BAB"/>
    <w:rsid w:val="00862FEF"/>
    <w:rsid w:val="00865937"/>
    <w:rsid w:val="00866889"/>
    <w:rsid w:val="00867D60"/>
    <w:rsid w:val="00871185"/>
    <w:rsid w:val="00871671"/>
    <w:rsid w:val="00871C96"/>
    <w:rsid w:val="00872749"/>
    <w:rsid w:val="00872F56"/>
    <w:rsid w:val="0087327F"/>
    <w:rsid w:val="008738FF"/>
    <w:rsid w:val="008739DE"/>
    <w:rsid w:val="00874775"/>
    <w:rsid w:val="008750A3"/>
    <w:rsid w:val="00876101"/>
    <w:rsid w:val="00877C6E"/>
    <w:rsid w:val="00880A10"/>
    <w:rsid w:val="00880C5A"/>
    <w:rsid w:val="00883A1E"/>
    <w:rsid w:val="00885E42"/>
    <w:rsid w:val="0088736E"/>
    <w:rsid w:val="00887432"/>
    <w:rsid w:val="00887C83"/>
    <w:rsid w:val="00890953"/>
    <w:rsid w:val="00891053"/>
    <w:rsid w:val="00891BC9"/>
    <w:rsid w:val="00892276"/>
    <w:rsid w:val="00894DFC"/>
    <w:rsid w:val="008955B9"/>
    <w:rsid w:val="0089579B"/>
    <w:rsid w:val="00896B64"/>
    <w:rsid w:val="00897A0B"/>
    <w:rsid w:val="008A03F1"/>
    <w:rsid w:val="008A0B2F"/>
    <w:rsid w:val="008A101C"/>
    <w:rsid w:val="008A58E3"/>
    <w:rsid w:val="008A7296"/>
    <w:rsid w:val="008B08AC"/>
    <w:rsid w:val="008B0909"/>
    <w:rsid w:val="008B379B"/>
    <w:rsid w:val="008B3E9F"/>
    <w:rsid w:val="008B4394"/>
    <w:rsid w:val="008B4FB1"/>
    <w:rsid w:val="008B66F2"/>
    <w:rsid w:val="008C0946"/>
    <w:rsid w:val="008C2637"/>
    <w:rsid w:val="008C3D57"/>
    <w:rsid w:val="008C415A"/>
    <w:rsid w:val="008C533C"/>
    <w:rsid w:val="008D08C0"/>
    <w:rsid w:val="008D0C0B"/>
    <w:rsid w:val="008D1090"/>
    <w:rsid w:val="008D1CAD"/>
    <w:rsid w:val="008D1EF4"/>
    <w:rsid w:val="008D29E7"/>
    <w:rsid w:val="008D40A6"/>
    <w:rsid w:val="008D597A"/>
    <w:rsid w:val="008D59C2"/>
    <w:rsid w:val="008D6DF6"/>
    <w:rsid w:val="008D6EC7"/>
    <w:rsid w:val="008D7F02"/>
    <w:rsid w:val="008E0DA0"/>
    <w:rsid w:val="008E0E4F"/>
    <w:rsid w:val="008E2598"/>
    <w:rsid w:val="008E3149"/>
    <w:rsid w:val="008E39FB"/>
    <w:rsid w:val="008E6A33"/>
    <w:rsid w:val="008E6D9F"/>
    <w:rsid w:val="008E7774"/>
    <w:rsid w:val="008E7C42"/>
    <w:rsid w:val="008E7E17"/>
    <w:rsid w:val="008F0E02"/>
    <w:rsid w:val="00900988"/>
    <w:rsid w:val="00900E4E"/>
    <w:rsid w:val="00901BD1"/>
    <w:rsid w:val="00901E2D"/>
    <w:rsid w:val="00903280"/>
    <w:rsid w:val="00903913"/>
    <w:rsid w:val="0090399E"/>
    <w:rsid w:val="00904125"/>
    <w:rsid w:val="0090665F"/>
    <w:rsid w:val="00910ED6"/>
    <w:rsid w:val="00911296"/>
    <w:rsid w:val="009115B5"/>
    <w:rsid w:val="009115D8"/>
    <w:rsid w:val="00914C7C"/>
    <w:rsid w:val="0091549F"/>
    <w:rsid w:val="00915F3D"/>
    <w:rsid w:val="009204E4"/>
    <w:rsid w:val="00921746"/>
    <w:rsid w:val="00921943"/>
    <w:rsid w:val="00922077"/>
    <w:rsid w:val="00923122"/>
    <w:rsid w:val="009235F7"/>
    <w:rsid w:val="0092418F"/>
    <w:rsid w:val="009241F5"/>
    <w:rsid w:val="00925B84"/>
    <w:rsid w:val="0092623A"/>
    <w:rsid w:val="00926472"/>
    <w:rsid w:val="00926900"/>
    <w:rsid w:val="00927DC9"/>
    <w:rsid w:val="00931018"/>
    <w:rsid w:val="00931135"/>
    <w:rsid w:val="00934980"/>
    <w:rsid w:val="00936837"/>
    <w:rsid w:val="0094325F"/>
    <w:rsid w:val="00944081"/>
    <w:rsid w:val="00944A82"/>
    <w:rsid w:val="00945B8F"/>
    <w:rsid w:val="0094694C"/>
    <w:rsid w:val="00952433"/>
    <w:rsid w:val="009525A9"/>
    <w:rsid w:val="00953476"/>
    <w:rsid w:val="00953C70"/>
    <w:rsid w:val="00954259"/>
    <w:rsid w:val="0095481C"/>
    <w:rsid w:val="00954AE6"/>
    <w:rsid w:val="0095745A"/>
    <w:rsid w:val="00960B01"/>
    <w:rsid w:val="0096239D"/>
    <w:rsid w:val="00962420"/>
    <w:rsid w:val="009627B3"/>
    <w:rsid w:val="0096301D"/>
    <w:rsid w:val="0096341C"/>
    <w:rsid w:val="00964D4C"/>
    <w:rsid w:val="009654E0"/>
    <w:rsid w:val="0096636F"/>
    <w:rsid w:val="00966488"/>
    <w:rsid w:val="0097064D"/>
    <w:rsid w:val="00972D56"/>
    <w:rsid w:val="0097347B"/>
    <w:rsid w:val="00974F37"/>
    <w:rsid w:val="009752A0"/>
    <w:rsid w:val="009755A1"/>
    <w:rsid w:val="00977C19"/>
    <w:rsid w:val="00980032"/>
    <w:rsid w:val="00983F63"/>
    <w:rsid w:val="0098416E"/>
    <w:rsid w:val="0098521F"/>
    <w:rsid w:val="009867EB"/>
    <w:rsid w:val="00991651"/>
    <w:rsid w:val="00991B19"/>
    <w:rsid w:val="009924C9"/>
    <w:rsid w:val="0099327D"/>
    <w:rsid w:val="00994D70"/>
    <w:rsid w:val="00994F52"/>
    <w:rsid w:val="00995F54"/>
    <w:rsid w:val="00995F67"/>
    <w:rsid w:val="0099749E"/>
    <w:rsid w:val="009A094A"/>
    <w:rsid w:val="009A241B"/>
    <w:rsid w:val="009A2AC7"/>
    <w:rsid w:val="009A2E93"/>
    <w:rsid w:val="009A3D6B"/>
    <w:rsid w:val="009A40B4"/>
    <w:rsid w:val="009A79D7"/>
    <w:rsid w:val="009B0E5D"/>
    <w:rsid w:val="009B48E7"/>
    <w:rsid w:val="009B6659"/>
    <w:rsid w:val="009B7A08"/>
    <w:rsid w:val="009C125E"/>
    <w:rsid w:val="009C12BB"/>
    <w:rsid w:val="009C25B5"/>
    <w:rsid w:val="009C4AA4"/>
    <w:rsid w:val="009C5438"/>
    <w:rsid w:val="009C5787"/>
    <w:rsid w:val="009C745A"/>
    <w:rsid w:val="009C7997"/>
    <w:rsid w:val="009D0812"/>
    <w:rsid w:val="009D4FD6"/>
    <w:rsid w:val="009D6064"/>
    <w:rsid w:val="009D7C61"/>
    <w:rsid w:val="009E0264"/>
    <w:rsid w:val="009E17D5"/>
    <w:rsid w:val="009E1F3D"/>
    <w:rsid w:val="009E3E4C"/>
    <w:rsid w:val="009E6AB8"/>
    <w:rsid w:val="009F07A8"/>
    <w:rsid w:val="009F280B"/>
    <w:rsid w:val="009F4583"/>
    <w:rsid w:val="009F4F84"/>
    <w:rsid w:val="009F59D8"/>
    <w:rsid w:val="009F6519"/>
    <w:rsid w:val="009F6E3C"/>
    <w:rsid w:val="009F75C5"/>
    <w:rsid w:val="00A011B2"/>
    <w:rsid w:val="00A01942"/>
    <w:rsid w:val="00A02888"/>
    <w:rsid w:val="00A028F6"/>
    <w:rsid w:val="00A02DB6"/>
    <w:rsid w:val="00A0582C"/>
    <w:rsid w:val="00A12AD3"/>
    <w:rsid w:val="00A1317E"/>
    <w:rsid w:val="00A1331C"/>
    <w:rsid w:val="00A14C64"/>
    <w:rsid w:val="00A152D0"/>
    <w:rsid w:val="00A15811"/>
    <w:rsid w:val="00A15AA9"/>
    <w:rsid w:val="00A15C50"/>
    <w:rsid w:val="00A200E3"/>
    <w:rsid w:val="00A209D4"/>
    <w:rsid w:val="00A2366A"/>
    <w:rsid w:val="00A23D7E"/>
    <w:rsid w:val="00A26426"/>
    <w:rsid w:val="00A26B6F"/>
    <w:rsid w:val="00A30A62"/>
    <w:rsid w:val="00A352A7"/>
    <w:rsid w:val="00A362BC"/>
    <w:rsid w:val="00A36DAF"/>
    <w:rsid w:val="00A40AFC"/>
    <w:rsid w:val="00A42A4B"/>
    <w:rsid w:val="00A439B4"/>
    <w:rsid w:val="00A46833"/>
    <w:rsid w:val="00A47479"/>
    <w:rsid w:val="00A478E8"/>
    <w:rsid w:val="00A50787"/>
    <w:rsid w:val="00A50942"/>
    <w:rsid w:val="00A50E2A"/>
    <w:rsid w:val="00A513D8"/>
    <w:rsid w:val="00A514E3"/>
    <w:rsid w:val="00A51D34"/>
    <w:rsid w:val="00A52781"/>
    <w:rsid w:val="00A529DF"/>
    <w:rsid w:val="00A53376"/>
    <w:rsid w:val="00A53AF4"/>
    <w:rsid w:val="00A5418A"/>
    <w:rsid w:val="00A556EF"/>
    <w:rsid w:val="00A558C8"/>
    <w:rsid w:val="00A5659C"/>
    <w:rsid w:val="00A5662B"/>
    <w:rsid w:val="00A56B6F"/>
    <w:rsid w:val="00A57D06"/>
    <w:rsid w:val="00A604DD"/>
    <w:rsid w:val="00A60D20"/>
    <w:rsid w:val="00A62544"/>
    <w:rsid w:val="00A63D6B"/>
    <w:rsid w:val="00A64C60"/>
    <w:rsid w:val="00A6591B"/>
    <w:rsid w:val="00A66C8F"/>
    <w:rsid w:val="00A70F63"/>
    <w:rsid w:val="00A7179E"/>
    <w:rsid w:val="00A7280A"/>
    <w:rsid w:val="00A72A01"/>
    <w:rsid w:val="00A72D9B"/>
    <w:rsid w:val="00A72FF4"/>
    <w:rsid w:val="00A7322F"/>
    <w:rsid w:val="00A73CEB"/>
    <w:rsid w:val="00A76C68"/>
    <w:rsid w:val="00A7703F"/>
    <w:rsid w:val="00A7756C"/>
    <w:rsid w:val="00A80477"/>
    <w:rsid w:val="00A808FB"/>
    <w:rsid w:val="00A80B40"/>
    <w:rsid w:val="00A8135B"/>
    <w:rsid w:val="00A8135F"/>
    <w:rsid w:val="00A826B7"/>
    <w:rsid w:val="00A82C89"/>
    <w:rsid w:val="00A849E2"/>
    <w:rsid w:val="00A84D4B"/>
    <w:rsid w:val="00A857E7"/>
    <w:rsid w:val="00A8674D"/>
    <w:rsid w:val="00A87565"/>
    <w:rsid w:val="00A87790"/>
    <w:rsid w:val="00A923D6"/>
    <w:rsid w:val="00A93DEB"/>
    <w:rsid w:val="00A93E66"/>
    <w:rsid w:val="00A9519F"/>
    <w:rsid w:val="00A95DA4"/>
    <w:rsid w:val="00A97E20"/>
    <w:rsid w:val="00AA1455"/>
    <w:rsid w:val="00AA3A25"/>
    <w:rsid w:val="00AA49B1"/>
    <w:rsid w:val="00AA5DF4"/>
    <w:rsid w:val="00AA6804"/>
    <w:rsid w:val="00AB12F0"/>
    <w:rsid w:val="00AB1EC5"/>
    <w:rsid w:val="00AB241B"/>
    <w:rsid w:val="00AB32B6"/>
    <w:rsid w:val="00AB3C7B"/>
    <w:rsid w:val="00AB778E"/>
    <w:rsid w:val="00AB7E34"/>
    <w:rsid w:val="00AB7E45"/>
    <w:rsid w:val="00AC000C"/>
    <w:rsid w:val="00AC0458"/>
    <w:rsid w:val="00AC27DA"/>
    <w:rsid w:val="00AC2812"/>
    <w:rsid w:val="00AC2AF1"/>
    <w:rsid w:val="00AC2BDB"/>
    <w:rsid w:val="00AC2FAA"/>
    <w:rsid w:val="00AC67EF"/>
    <w:rsid w:val="00AC7228"/>
    <w:rsid w:val="00AC7A21"/>
    <w:rsid w:val="00AD1197"/>
    <w:rsid w:val="00AD19AB"/>
    <w:rsid w:val="00AD1F49"/>
    <w:rsid w:val="00AD3757"/>
    <w:rsid w:val="00AD4D31"/>
    <w:rsid w:val="00AD5480"/>
    <w:rsid w:val="00AD59AD"/>
    <w:rsid w:val="00AE112B"/>
    <w:rsid w:val="00AE1405"/>
    <w:rsid w:val="00AE1FB4"/>
    <w:rsid w:val="00AE349C"/>
    <w:rsid w:val="00AE3511"/>
    <w:rsid w:val="00AE4E8C"/>
    <w:rsid w:val="00AE7B8C"/>
    <w:rsid w:val="00AF132C"/>
    <w:rsid w:val="00AF3E0A"/>
    <w:rsid w:val="00AF4898"/>
    <w:rsid w:val="00AF59C1"/>
    <w:rsid w:val="00B00800"/>
    <w:rsid w:val="00B0186F"/>
    <w:rsid w:val="00B028C7"/>
    <w:rsid w:val="00B0380E"/>
    <w:rsid w:val="00B04D1F"/>
    <w:rsid w:val="00B05A54"/>
    <w:rsid w:val="00B06DED"/>
    <w:rsid w:val="00B12AC3"/>
    <w:rsid w:val="00B12FCD"/>
    <w:rsid w:val="00B144EC"/>
    <w:rsid w:val="00B212DF"/>
    <w:rsid w:val="00B23787"/>
    <w:rsid w:val="00B24104"/>
    <w:rsid w:val="00B2473A"/>
    <w:rsid w:val="00B27C62"/>
    <w:rsid w:val="00B30CDC"/>
    <w:rsid w:val="00B32571"/>
    <w:rsid w:val="00B330AB"/>
    <w:rsid w:val="00B36F48"/>
    <w:rsid w:val="00B37804"/>
    <w:rsid w:val="00B42547"/>
    <w:rsid w:val="00B42A2E"/>
    <w:rsid w:val="00B43D57"/>
    <w:rsid w:val="00B44F34"/>
    <w:rsid w:val="00B45767"/>
    <w:rsid w:val="00B465F6"/>
    <w:rsid w:val="00B46769"/>
    <w:rsid w:val="00B47C06"/>
    <w:rsid w:val="00B5181A"/>
    <w:rsid w:val="00B51C2F"/>
    <w:rsid w:val="00B51DE5"/>
    <w:rsid w:val="00B52410"/>
    <w:rsid w:val="00B54158"/>
    <w:rsid w:val="00B541C3"/>
    <w:rsid w:val="00B557B8"/>
    <w:rsid w:val="00B578CD"/>
    <w:rsid w:val="00B57F98"/>
    <w:rsid w:val="00B61858"/>
    <w:rsid w:val="00B62B29"/>
    <w:rsid w:val="00B63261"/>
    <w:rsid w:val="00B64A0F"/>
    <w:rsid w:val="00B65287"/>
    <w:rsid w:val="00B66B9E"/>
    <w:rsid w:val="00B671E6"/>
    <w:rsid w:val="00B71899"/>
    <w:rsid w:val="00B72A15"/>
    <w:rsid w:val="00B72D6F"/>
    <w:rsid w:val="00B76596"/>
    <w:rsid w:val="00B77129"/>
    <w:rsid w:val="00B80A7E"/>
    <w:rsid w:val="00B817CB"/>
    <w:rsid w:val="00B84FF3"/>
    <w:rsid w:val="00B9147D"/>
    <w:rsid w:val="00B92D9D"/>
    <w:rsid w:val="00B93235"/>
    <w:rsid w:val="00B933CD"/>
    <w:rsid w:val="00B93A91"/>
    <w:rsid w:val="00B95576"/>
    <w:rsid w:val="00B96441"/>
    <w:rsid w:val="00B96A58"/>
    <w:rsid w:val="00BA104A"/>
    <w:rsid w:val="00BA293C"/>
    <w:rsid w:val="00BA4804"/>
    <w:rsid w:val="00BA5773"/>
    <w:rsid w:val="00BA7047"/>
    <w:rsid w:val="00BA7AE1"/>
    <w:rsid w:val="00BB05D6"/>
    <w:rsid w:val="00BB0F18"/>
    <w:rsid w:val="00BB121F"/>
    <w:rsid w:val="00BB315D"/>
    <w:rsid w:val="00BB31E7"/>
    <w:rsid w:val="00BB4DC5"/>
    <w:rsid w:val="00BB5118"/>
    <w:rsid w:val="00BB7220"/>
    <w:rsid w:val="00BC0EAE"/>
    <w:rsid w:val="00BC11B2"/>
    <w:rsid w:val="00BC1952"/>
    <w:rsid w:val="00BC31A7"/>
    <w:rsid w:val="00BC3A78"/>
    <w:rsid w:val="00BC5470"/>
    <w:rsid w:val="00BC66C2"/>
    <w:rsid w:val="00BC7FA6"/>
    <w:rsid w:val="00BD090D"/>
    <w:rsid w:val="00BD0BFB"/>
    <w:rsid w:val="00BD1E60"/>
    <w:rsid w:val="00BD2C22"/>
    <w:rsid w:val="00BD2D97"/>
    <w:rsid w:val="00BD34E6"/>
    <w:rsid w:val="00BD5B41"/>
    <w:rsid w:val="00BD6882"/>
    <w:rsid w:val="00BD7AEF"/>
    <w:rsid w:val="00BE096B"/>
    <w:rsid w:val="00BE1022"/>
    <w:rsid w:val="00BE292E"/>
    <w:rsid w:val="00BE3022"/>
    <w:rsid w:val="00BE39FB"/>
    <w:rsid w:val="00BE555D"/>
    <w:rsid w:val="00BE63D6"/>
    <w:rsid w:val="00BE6701"/>
    <w:rsid w:val="00BE6B72"/>
    <w:rsid w:val="00BF1F4D"/>
    <w:rsid w:val="00BF23E8"/>
    <w:rsid w:val="00BF3308"/>
    <w:rsid w:val="00BF36F3"/>
    <w:rsid w:val="00BF42CC"/>
    <w:rsid w:val="00BF43E7"/>
    <w:rsid w:val="00C00C46"/>
    <w:rsid w:val="00C02E9A"/>
    <w:rsid w:val="00C0759C"/>
    <w:rsid w:val="00C07825"/>
    <w:rsid w:val="00C11093"/>
    <w:rsid w:val="00C1109F"/>
    <w:rsid w:val="00C11150"/>
    <w:rsid w:val="00C11A5B"/>
    <w:rsid w:val="00C11D98"/>
    <w:rsid w:val="00C13727"/>
    <w:rsid w:val="00C15690"/>
    <w:rsid w:val="00C1702A"/>
    <w:rsid w:val="00C17BD4"/>
    <w:rsid w:val="00C24F5D"/>
    <w:rsid w:val="00C25694"/>
    <w:rsid w:val="00C309E9"/>
    <w:rsid w:val="00C325D4"/>
    <w:rsid w:val="00C32CDA"/>
    <w:rsid w:val="00C34786"/>
    <w:rsid w:val="00C36226"/>
    <w:rsid w:val="00C36C2E"/>
    <w:rsid w:val="00C4138D"/>
    <w:rsid w:val="00C43616"/>
    <w:rsid w:val="00C445A4"/>
    <w:rsid w:val="00C451AF"/>
    <w:rsid w:val="00C5090A"/>
    <w:rsid w:val="00C534E8"/>
    <w:rsid w:val="00C53823"/>
    <w:rsid w:val="00C545A5"/>
    <w:rsid w:val="00C5740D"/>
    <w:rsid w:val="00C57763"/>
    <w:rsid w:val="00C61A8E"/>
    <w:rsid w:val="00C61E5C"/>
    <w:rsid w:val="00C67A56"/>
    <w:rsid w:val="00C70A6F"/>
    <w:rsid w:val="00C70C9E"/>
    <w:rsid w:val="00C721EC"/>
    <w:rsid w:val="00C73436"/>
    <w:rsid w:val="00C772A9"/>
    <w:rsid w:val="00C81072"/>
    <w:rsid w:val="00C82AD4"/>
    <w:rsid w:val="00C84DB9"/>
    <w:rsid w:val="00C8512E"/>
    <w:rsid w:val="00C8551E"/>
    <w:rsid w:val="00C86068"/>
    <w:rsid w:val="00C865F2"/>
    <w:rsid w:val="00C9033B"/>
    <w:rsid w:val="00C90C72"/>
    <w:rsid w:val="00C93313"/>
    <w:rsid w:val="00C93842"/>
    <w:rsid w:val="00C93A39"/>
    <w:rsid w:val="00C940E2"/>
    <w:rsid w:val="00C9780C"/>
    <w:rsid w:val="00C9784D"/>
    <w:rsid w:val="00C97A17"/>
    <w:rsid w:val="00CA03AC"/>
    <w:rsid w:val="00CA06DD"/>
    <w:rsid w:val="00CA2F42"/>
    <w:rsid w:val="00CA5897"/>
    <w:rsid w:val="00CA5DF4"/>
    <w:rsid w:val="00CA5F1D"/>
    <w:rsid w:val="00CA6BB1"/>
    <w:rsid w:val="00CA6F8B"/>
    <w:rsid w:val="00CA73E4"/>
    <w:rsid w:val="00CB013D"/>
    <w:rsid w:val="00CB3939"/>
    <w:rsid w:val="00CB3D27"/>
    <w:rsid w:val="00CB4B31"/>
    <w:rsid w:val="00CB605D"/>
    <w:rsid w:val="00CC01D0"/>
    <w:rsid w:val="00CC2452"/>
    <w:rsid w:val="00CC269F"/>
    <w:rsid w:val="00CC30B7"/>
    <w:rsid w:val="00CC3603"/>
    <w:rsid w:val="00CC389C"/>
    <w:rsid w:val="00CC5FFC"/>
    <w:rsid w:val="00CD1012"/>
    <w:rsid w:val="00CD3093"/>
    <w:rsid w:val="00CD3284"/>
    <w:rsid w:val="00CD3954"/>
    <w:rsid w:val="00CD3CF1"/>
    <w:rsid w:val="00CD72C8"/>
    <w:rsid w:val="00CD7347"/>
    <w:rsid w:val="00CD7517"/>
    <w:rsid w:val="00CE09C5"/>
    <w:rsid w:val="00CE13B3"/>
    <w:rsid w:val="00CE32D0"/>
    <w:rsid w:val="00CE38CC"/>
    <w:rsid w:val="00CE42B9"/>
    <w:rsid w:val="00CE560E"/>
    <w:rsid w:val="00CF01E4"/>
    <w:rsid w:val="00CF0C8E"/>
    <w:rsid w:val="00CF16B1"/>
    <w:rsid w:val="00CF3F10"/>
    <w:rsid w:val="00CF4EF2"/>
    <w:rsid w:val="00CF60DF"/>
    <w:rsid w:val="00D0226D"/>
    <w:rsid w:val="00D0391C"/>
    <w:rsid w:val="00D05105"/>
    <w:rsid w:val="00D05998"/>
    <w:rsid w:val="00D06440"/>
    <w:rsid w:val="00D06F4A"/>
    <w:rsid w:val="00D074D2"/>
    <w:rsid w:val="00D102CA"/>
    <w:rsid w:val="00D10785"/>
    <w:rsid w:val="00D11D92"/>
    <w:rsid w:val="00D11EE4"/>
    <w:rsid w:val="00D154E2"/>
    <w:rsid w:val="00D1648D"/>
    <w:rsid w:val="00D1698C"/>
    <w:rsid w:val="00D20CEB"/>
    <w:rsid w:val="00D213CD"/>
    <w:rsid w:val="00D231DD"/>
    <w:rsid w:val="00D23CA3"/>
    <w:rsid w:val="00D24728"/>
    <w:rsid w:val="00D26D42"/>
    <w:rsid w:val="00D310C6"/>
    <w:rsid w:val="00D3149F"/>
    <w:rsid w:val="00D319DC"/>
    <w:rsid w:val="00D344D9"/>
    <w:rsid w:val="00D35042"/>
    <w:rsid w:val="00D40B2C"/>
    <w:rsid w:val="00D40F41"/>
    <w:rsid w:val="00D4216F"/>
    <w:rsid w:val="00D44625"/>
    <w:rsid w:val="00D460B9"/>
    <w:rsid w:val="00D47D03"/>
    <w:rsid w:val="00D503B6"/>
    <w:rsid w:val="00D51047"/>
    <w:rsid w:val="00D536EB"/>
    <w:rsid w:val="00D555E2"/>
    <w:rsid w:val="00D5678E"/>
    <w:rsid w:val="00D60EA5"/>
    <w:rsid w:val="00D61F46"/>
    <w:rsid w:val="00D624EF"/>
    <w:rsid w:val="00D62621"/>
    <w:rsid w:val="00D6356D"/>
    <w:rsid w:val="00D64ABC"/>
    <w:rsid w:val="00D654F7"/>
    <w:rsid w:val="00D65762"/>
    <w:rsid w:val="00D65862"/>
    <w:rsid w:val="00D6702D"/>
    <w:rsid w:val="00D705AF"/>
    <w:rsid w:val="00D70854"/>
    <w:rsid w:val="00D70F78"/>
    <w:rsid w:val="00D712CC"/>
    <w:rsid w:val="00D733E1"/>
    <w:rsid w:val="00D74580"/>
    <w:rsid w:val="00D75598"/>
    <w:rsid w:val="00D76FA8"/>
    <w:rsid w:val="00D7769F"/>
    <w:rsid w:val="00D77EDB"/>
    <w:rsid w:val="00D80126"/>
    <w:rsid w:val="00D828F5"/>
    <w:rsid w:val="00D83737"/>
    <w:rsid w:val="00D85777"/>
    <w:rsid w:val="00D91F37"/>
    <w:rsid w:val="00D9337D"/>
    <w:rsid w:val="00D945AC"/>
    <w:rsid w:val="00D94B81"/>
    <w:rsid w:val="00D94CF6"/>
    <w:rsid w:val="00D96F0A"/>
    <w:rsid w:val="00D9718A"/>
    <w:rsid w:val="00D97EC4"/>
    <w:rsid w:val="00DA047D"/>
    <w:rsid w:val="00DA0508"/>
    <w:rsid w:val="00DA11F2"/>
    <w:rsid w:val="00DA4F86"/>
    <w:rsid w:val="00DA5DA6"/>
    <w:rsid w:val="00DB000E"/>
    <w:rsid w:val="00DB1050"/>
    <w:rsid w:val="00DB2DDD"/>
    <w:rsid w:val="00DB38D1"/>
    <w:rsid w:val="00DB415B"/>
    <w:rsid w:val="00DB451F"/>
    <w:rsid w:val="00DB4DF9"/>
    <w:rsid w:val="00DB6909"/>
    <w:rsid w:val="00DB7013"/>
    <w:rsid w:val="00DB7427"/>
    <w:rsid w:val="00DC0422"/>
    <w:rsid w:val="00DC05C4"/>
    <w:rsid w:val="00DC186F"/>
    <w:rsid w:val="00DC4171"/>
    <w:rsid w:val="00DC50DF"/>
    <w:rsid w:val="00DD0F4D"/>
    <w:rsid w:val="00DD18FA"/>
    <w:rsid w:val="00DD22DB"/>
    <w:rsid w:val="00DD3AB4"/>
    <w:rsid w:val="00DD3B68"/>
    <w:rsid w:val="00DD50DE"/>
    <w:rsid w:val="00DD5635"/>
    <w:rsid w:val="00DD6DBF"/>
    <w:rsid w:val="00DD737F"/>
    <w:rsid w:val="00DD74FC"/>
    <w:rsid w:val="00DE09F3"/>
    <w:rsid w:val="00DE1F75"/>
    <w:rsid w:val="00DE2226"/>
    <w:rsid w:val="00DE4C9C"/>
    <w:rsid w:val="00DE4F66"/>
    <w:rsid w:val="00DE6C17"/>
    <w:rsid w:val="00DE78D6"/>
    <w:rsid w:val="00DF1721"/>
    <w:rsid w:val="00DF1CFD"/>
    <w:rsid w:val="00DF43BA"/>
    <w:rsid w:val="00DF555A"/>
    <w:rsid w:val="00DF61C4"/>
    <w:rsid w:val="00DF64B9"/>
    <w:rsid w:val="00E008A1"/>
    <w:rsid w:val="00E019C4"/>
    <w:rsid w:val="00E05519"/>
    <w:rsid w:val="00E0581D"/>
    <w:rsid w:val="00E06E67"/>
    <w:rsid w:val="00E12948"/>
    <w:rsid w:val="00E13A66"/>
    <w:rsid w:val="00E17874"/>
    <w:rsid w:val="00E17DC5"/>
    <w:rsid w:val="00E2011B"/>
    <w:rsid w:val="00E203EC"/>
    <w:rsid w:val="00E2084A"/>
    <w:rsid w:val="00E22984"/>
    <w:rsid w:val="00E23961"/>
    <w:rsid w:val="00E252EF"/>
    <w:rsid w:val="00E25E7B"/>
    <w:rsid w:val="00E278FC"/>
    <w:rsid w:val="00E3048A"/>
    <w:rsid w:val="00E31ACE"/>
    <w:rsid w:val="00E33691"/>
    <w:rsid w:val="00E33F12"/>
    <w:rsid w:val="00E33F62"/>
    <w:rsid w:val="00E34160"/>
    <w:rsid w:val="00E34EF3"/>
    <w:rsid w:val="00E35DB2"/>
    <w:rsid w:val="00E36333"/>
    <w:rsid w:val="00E4005C"/>
    <w:rsid w:val="00E4588E"/>
    <w:rsid w:val="00E4729A"/>
    <w:rsid w:val="00E503C8"/>
    <w:rsid w:val="00E50CF6"/>
    <w:rsid w:val="00E56045"/>
    <w:rsid w:val="00E5790D"/>
    <w:rsid w:val="00E64248"/>
    <w:rsid w:val="00E651AD"/>
    <w:rsid w:val="00E66AA2"/>
    <w:rsid w:val="00E70760"/>
    <w:rsid w:val="00E71BD8"/>
    <w:rsid w:val="00E747D3"/>
    <w:rsid w:val="00E769E2"/>
    <w:rsid w:val="00E76CF8"/>
    <w:rsid w:val="00E80414"/>
    <w:rsid w:val="00E81623"/>
    <w:rsid w:val="00E8212C"/>
    <w:rsid w:val="00E8330D"/>
    <w:rsid w:val="00E859E6"/>
    <w:rsid w:val="00E91413"/>
    <w:rsid w:val="00E929C9"/>
    <w:rsid w:val="00E935C0"/>
    <w:rsid w:val="00E96C18"/>
    <w:rsid w:val="00E9791C"/>
    <w:rsid w:val="00EA104E"/>
    <w:rsid w:val="00EA1FE9"/>
    <w:rsid w:val="00EA3C4B"/>
    <w:rsid w:val="00EA4A17"/>
    <w:rsid w:val="00EA5695"/>
    <w:rsid w:val="00EA61F0"/>
    <w:rsid w:val="00EA6805"/>
    <w:rsid w:val="00EB26DE"/>
    <w:rsid w:val="00EB2736"/>
    <w:rsid w:val="00EB36DA"/>
    <w:rsid w:val="00EB3B0F"/>
    <w:rsid w:val="00EB516F"/>
    <w:rsid w:val="00EB55CA"/>
    <w:rsid w:val="00EC25AD"/>
    <w:rsid w:val="00EC27F5"/>
    <w:rsid w:val="00EC4936"/>
    <w:rsid w:val="00ED1F3E"/>
    <w:rsid w:val="00ED440D"/>
    <w:rsid w:val="00ED51B2"/>
    <w:rsid w:val="00ED57DE"/>
    <w:rsid w:val="00ED6546"/>
    <w:rsid w:val="00ED7280"/>
    <w:rsid w:val="00ED72D0"/>
    <w:rsid w:val="00ED7F92"/>
    <w:rsid w:val="00EE1327"/>
    <w:rsid w:val="00EE2589"/>
    <w:rsid w:val="00EE4142"/>
    <w:rsid w:val="00EF11EA"/>
    <w:rsid w:val="00EF14DD"/>
    <w:rsid w:val="00EF298E"/>
    <w:rsid w:val="00EF3B53"/>
    <w:rsid w:val="00EF5198"/>
    <w:rsid w:val="00EF596E"/>
    <w:rsid w:val="00EF631F"/>
    <w:rsid w:val="00EF73A9"/>
    <w:rsid w:val="00F00270"/>
    <w:rsid w:val="00F00345"/>
    <w:rsid w:val="00F004B6"/>
    <w:rsid w:val="00F03134"/>
    <w:rsid w:val="00F037FD"/>
    <w:rsid w:val="00F05B7B"/>
    <w:rsid w:val="00F0673F"/>
    <w:rsid w:val="00F068BA"/>
    <w:rsid w:val="00F079D5"/>
    <w:rsid w:val="00F10F03"/>
    <w:rsid w:val="00F1113F"/>
    <w:rsid w:val="00F1230F"/>
    <w:rsid w:val="00F12A52"/>
    <w:rsid w:val="00F13993"/>
    <w:rsid w:val="00F14EA4"/>
    <w:rsid w:val="00F15BBF"/>
    <w:rsid w:val="00F15FC6"/>
    <w:rsid w:val="00F16799"/>
    <w:rsid w:val="00F17203"/>
    <w:rsid w:val="00F204A3"/>
    <w:rsid w:val="00F21481"/>
    <w:rsid w:val="00F22F62"/>
    <w:rsid w:val="00F23E6A"/>
    <w:rsid w:val="00F24222"/>
    <w:rsid w:val="00F248D2"/>
    <w:rsid w:val="00F24B43"/>
    <w:rsid w:val="00F32571"/>
    <w:rsid w:val="00F32E09"/>
    <w:rsid w:val="00F339CD"/>
    <w:rsid w:val="00F350C5"/>
    <w:rsid w:val="00F356C3"/>
    <w:rsid w:val="00F37AEB"/>
    <w:rsid w:val="00F41552"/>
    <w:rsid w:val="00F41D92"/>
    <w:rsid w:val="00F41F51"/>
    <w:rsid w:val="00F44F92"/>
    <w:rsid w:val="00F45F24"/>
    <w:rsid w:val="00F460D6"/>
    <w:rsid w:val="00F4759C"/>
    <w:rsid w:val="00F4783C"/>
    <w:rsid w:val="00F526EF"/>
    <w:rsid w:val="00F54514"/>
    <w:rsid w:val="00F55E7A"/>
    <w:rsid w:val="00F56223"/>
    <w:rsid w:val="00F61407"/>
    <w:rsid w:val="00F63B8B"/>
    <w:rsid w:val="00F648A0"/>
    <w:rsid w:val="00F652EA"/>
    <w:rsid w:val="00F662A3"/>
    <w:rsid w:val="00F72160"/>
    <w:rsid w:val="00F73523"/>
    <w:rsid w:val="00F74776"/>
    <w:rsid w:val="00F7563C"/>
    <w:rsid w:val="00F75D0F"/>
    <w:rsid w:val="00F77CED"/>
    <w:rsid w:val="00F81940"/>
    <w:rsid w:val="00F84806"/>
    <w:rsid w:val="00F908F5"/>
    <w:rsid w:val="00F91D0B"/>
    <w:rsid w:val="00F9352D"/>
    <w:rsid w:val="00F94D65"/>
    <w:rsid w:val="00F94DD2"/>
    <w:rsid w:val="00F95EF1"/>
    <w:rsid w:val="00F9724D"/>
    <w:rsid w:val="00F9755E"/>
    <w:rsid w:val="00FA2100"/>
    <w:rsid w:val="00FA50FF"/>
    <w:rsid w:val="00FA7A2D"/>
    <w:rsid w:val="00FA7A78"/>
    <w:rsid w:val="00FB10BD"/>
    <w:rsid w:val="00FB1624"/>
    <w:rsid w:val="00FB215B"/>
    <w:rsid w:val="00FB3C74"/>
    <w:rsid w:val="00FB5760"/>
    <w:rsid w:val="00FB628E"/>
    <w:rsid w:val="00FC19A3"/>
    <w:rsid w:val="00FC405A"/>
    <w:rsid w:val="00FC4FD2"/>
    <w:rsid w:val="00FC5443"/>
    <w:rsid w:val="00FC5B4B"/>
    <w:rsid w:val="00FD2B84"/>
    <w:rsid w:val="00FD325E"/>
    <w:rsid w:val="00FD349A"/>
    <w:rsid w:val="00FD34B4"/>
    <w:rsid w:val="00FD4F81"/>
    <w:rsid w:val="00FD775A"/>
    <w:rsid w:val="00FE0A7E"/>
    <w:rsid w:val="00FE17FA"/>
    <w:rsid w:val="00FE32D1"/>
    <w:rsid w:val="00FE38C2"/>
    <w:rsid w:val="00FE5864"/>
    <w:rsid w:val="00FE59A4"/>
    <w:rsid w:val="00FE6B22"/>
    <w:rsid w:val="00FF1238"/>
    <w:rsid w:val="00FF385A"/>
    <w:rsid w:val="00FF51EB"/>
    <w:rsid w:val="00FF67DA"/>
    <w:rsid w:val="00FF69A5"/>
    <w:rsid w:val="00FF6E61"/>
    <w:rsid w:val="00FF7616"/>
    <w:rsid w:val="509DFD6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75006"/>
  <w15:docId w15:val="{494A1519-01C6-4A2D-902A-BF5529848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B3D"/>
    <w:rPr>
      <w:rFonts w:ascii="Calibri" w:hAnsi="Calibri"/>
    </w:rPr>
  </w:style>
  <w:style w:type="paragraph" w:styleId="Heading1">
    <w:name w:val="heading 1"/>
    <w:basedOn w:val="Normal"/>
    <w:next w:val="Normal"/>
    <w:link w:val="Heading1Char"/>
    <w:uiPriority w:val="9"/>
    <w:qFormat/>
    <w:rsid w:val="004D7B3D"/>
    <w:pPr>
      <w:keepNext/>
      <w:keepLines/>
      <w:pageBreakBefore/>
      <w:numPr>
        <w:numId w:val="12"/>
      </w:numPr>
      <w:spacing w:before="360"/>
      <w:ind w:left="431" w:hanging="431"/>
      <w:jc w:val="right"/>
      <w:outlineLvl w:val="0"/>
    </w:pPr>
    <w:rPr>
      <w:rFonts w:eastAsiaTheme="majorEastAsia" w:cstheme="majorBidi"/>
      <w:b/>
      <w:bCs/>
      <w:smallCaps/>
      <w:color w:val="000000" w:themeColor="text1"/>
      <w:sz w:val="48"/>
      <w:szCs w:val="36"/>
      <w:lang w:val="en-GB"/>
    </w:rPr>
  </w:style>
  <w:style w:type="paragraph" w:styleId="Heading2">
    <w:name w:val="heading 2"/>
    <w:basedOn w:val="Normal"/>
    <w:next w:val="Normal"/>
    <w:link w:val="Heading2Char"/>
    <w:uiPriority w:val="9"/>
    <w:unhideWhenUsed/>
    <w:qFormat/>
    <w:rsid w:val="009525A9"/>
    <w:pPr>
      <w:keepNext/>
      <w:keepLines/>
      <w:numPr>
        <w:ilvl w:val="1"/>
        <w:numId w:val="12"/>
      </w:numPr>
      <w:pBdr>
        <w:bottom w:val="single" w:sz="12" w:space="1" w:color="auto"/>
      </w:pBdr>
      <w:spacing w:before="360" w:after="200"/>
      <w:ind w:left="578" w:hanging="578"/>
      <w:outlineLvl w:val="1"/>
    </w:pPr>
    <w:rPr>
      <w:rFonts w:eastAsiaTheme="majorEastAsia" w:cstheme="majorBidi"/>
      <w:b/>
      <w:bCs/>
      <w:smallCaps/>
      <w:color w:val="000000" w:themeColor="text1"/>
      <w:sz w:val="30"/>
      <w:szCs w:val="28"/>
    </w:rPr>
  </w:style>
  <w:style w:type="paragraph" w:styleId="Heading3">
    <w:name w:val="heading 3"/>
    <w:basedOn w:val="Normal"/>
    <w:next w:val="Normal"/>
    <w:link w:val="Heading3Char"/>
    <w:uiPriority w:val="9"/>
    <w:unhideWhenUsed/>
    <w:qFormat/>
    <w:rsid w:val="00404615"/>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404615"/>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04615"/>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rsid w:val="00404615"/>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rsid w:val="00404615"/>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04615"/>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4615"/>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63BE"/>
    <w:pPr>
      <w:spacing w:after="0" w:line="240" w:lineRule="auto"/>
      <w:contextualSpacing/>
      <w:jc w:val="center"/>
    </w:pPr>
    <w:rPr>
      <w:rFonts w:eastAsiaTheme="majorEastAsia" w:cstheme="majorBidi"/>
      <w:b/>
      <w:color w:val="000000" w:themeColor="text1"/>
      <w:sz w:val="56"/>
      <w:szCs w:val="56"/>
    </w:rPr>
  </w:style>
  <w:style w:type="character" w:customStyle="1" w:styleId="TitleChar">
    <w:name w:val="Title Char"/>
    <w:basedOn w:val="DefaultParagraphFont"/>
    <w:link w:val="Title"/>
    <w:uiPriority w:val="10"/>
    <w:rsid w:val="003363BE"/>
    <w:rPr>
      <w:rFonts w:eastAsiaTheme="majorEastAsia" w:cstheme="majorBidi"/>
      <w:b/>
      <w:color w:val="000000" w:themeColor="text1"/>
      <w:sz w:val="56"/>
      <w:szCs w:val="56"/>
    </w:rPr>
  </w:style>
  <w:style w:type="paragraph" w:styleId="Subtitle">
    <w:name w:val="Subtitle"/>
    <w:basedOn w:val="Normal"/>
    <w:next w:val="Normal"/>
    <w:link w:val="SubtitleChar"/>
    <w:uiPriority w:val="11"/>
    <w:qFormat/>
    <w:rsid w:val="0040461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04615"/>
    <w:rPr>
      <w:color w:val="5A5A5A" w:themeColor="text1" w:themeTint="A5"/>
      <w:spacing w:val="10"/>
    </w:rPr>
  </w:style>
  <w:style w:type="character" w:customStyle="1" w:styleId="Heading1Char">
    <w:name w:val="Heading 1 Char"/>
    <w:basedOn w:val="DefaultParagraphFont"/>
    <w:link w:val="Heading1"/>
    <w:uiPriority w:val="9"/>
    <w:rsid w:val="004D7B3D"/>
    <w:rPr>
      <w:rFonts w:ascii="Calibri" w:eastAsiaTheme="majorEastAsia" w:hAnsi="Calibri" w:cstheme="majorBidi"/>
      <w:b/>
      <w:bCs/>
      <w:smallCaps/>
      <w:color w:val="000000" w:themeColor="text1"/>
      <w:sz w:val="48"/>
      <w:szCs w:val="36"/>
      <w:lang w:val="en-GB"/>
    </w:rPr>
  </w:style>
  <w:style w:type="character" w:customStyle="1" w:styleId="Heading2Char">
    <w:name w:val="Heading 2 Char"/>
    <w:basedOn w:val="DefaultParagraphFont"/>
    <w:link w:val="Heading2"/>
    <w:uiPriority w:val="9"/>
    <w:rsid w:val="009525A9"/>
    <w:rPr>
      <w:rFonts w:ascii="Calibri" w:eastAsiaTheme="majorEastAsia" w:hAnsi="Calibri" w:cstheme="majorBidi"/>
      <w:b/>
      <w:bCs/>
      <w:smallCaps/>
      <w:color w:val="000000" w:themeColor="text1"/>
      <w:sz w:val="30"/>
      <w:szCs w:val="28"/>
    </w:rPr>
  </w:style>
  <w:style w:type="character" w:customStyle="1" w:styleId="Heading3Char">
    <w:name w:val="Heading 3 Char"/>
    <w:basedOn w:val="DefaultParagraphFont"/>
    <w:link w:val="Heading3"/>
    <w:uiPriority w:val="9"/>
    <w:rsid w:val="0040461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40461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04615"/>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sid w:val="00404615"/>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sid w:val="004046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046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04615"/>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sid w:val="00404615"/>
    <w:rPr>
      <w:i/>
      <w:iCs/>
      <w:color w:val="404040" w:themeColor="text1" w:themeTint="BF"/>
    </w:rPr>
  </w:style>
  <w:style w:type="character" w:styleId="Emphasis">
    <w:name w:val="Emphasis"/>
    <w:basedOn w:val="DefaultParagraphFont"/>
    <w:uiPriority w:val="20"/>
    <w:qFormat/>
    <w:rsid w:val="00404615"/>
    <w:rPr>
      <w:i/>
      <w:iCs/>
      <w:color w:val="auto"/>
    </w:rPr>
  </w:style>
  <w:style w:type="character" w:styleId="IntenseEmphasis">
    <w:name w:val="Intense Emphasis"/>
    <w:basedOn w:val="DefaultParagraphFont"/>
    <w:uiPriority w:val="21"/>
    <w:qFormat/>
    <w:rsid w:val="00404615"/>
    <w:rPr>
      <w:b/>
      <w:bCs/>
      <w:i/>
      <w:iCs/>
      <w:caps/>
    </w:rPr>
  </w:style>
  <w:style w:type="character" w:styleId="Strong">
    <w:name w:val="Strong"/>
    <w:basedOn w:val="DefaultParagraphFont"/>
    <w:uiPriority w:val="22"/>
    <w:qFormat/>
    <w:rsid w:val="00404615"/>
    <w:rPr>
      <w:b/>
      <w:bCs/>
      <w:color w:val="000000" w:themeColor="text1"/>
    </w:rPr>
  </w:style>
  <w:style w:type="paragraph" w:styleId="Quote">
    <w:name w:val="Quote"/>
    <w:basedOn w:val="Normal"/>
    <w:next w:val="Normal"/>
    <w:link w:val="QuoteChar"/>
    <w:uiPriority w:val="29"/>
    <w:qFormat/>
    <w:rsid w:val="00404615"/>
    <w:pPr>
      <w:spacing w:before="160"/>
      <w:ind w:left="720" w:right="720"/>
    </w:pPr>
    <w:rPr>
      <w:i/>
      <w:iCs/>
      <w:color w:val="000000" w:themeColor="text1"/>
    </w:rPr>
  </w:style>
  <w:style w:type="character" w:customStyle="1" w:styleId="QuoteChar">
    <w:name w:val="Quote Char"/>
    <w:basedOn w:val="DefaultParagraphFont"/>
    <w:link w:val="Quote"/>
    <w:uiPriority w:val="29"/>
    <w:rsid w:val="00404615"/>
    <w:rPr>
      <w:i/>
      <w:iCs/>
      <w:color w:val="000000" w:themeColor="text1"/>
    </w:rPr>
  </w:style>
  <w:style w:type="paragraph" w:styleId="IntenseQuote">
    <w:name w:val="Intense Quote"/>
    <w:basedOn w:val="Normal"/>
    <w:next w:val="Normal"/>
    <w:link w:val="IntenseQuoteChar"/>
    <w:uiPriority w:val="30"/>
    <w:qFormat/>
    <w:rsid w:val="0040461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04615"/>
    <w:rPr>
      <w:color w:val="000000" w:themeColor="text1"/>
      <w:shd w:val="clear" w:color="auto" w:fill="F2F2F2" w:themeFill="background1" w:themeFillShade="F2"/>
    </w:rPr>
  </w:style>
  <w:style w:type="character" w:styleId="SubtleReference">
    <w:name w:val="Subtle Reference"/>
    <w:basedOn w:val="DefaultParagraphFont"/>
    <w:uiPriority w:val="31"/>
    <w:qFormat/>
    <w:rsid w:val="0040461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04615"/>
    <w:rPr>
      <w:b/>
      <w:bCs/>
      <w:smallCaps/>
      <w:u w:val="single"/>
    </w:rPr>
  </w:style>
  <w:style w:type="character" w:styleId="BookTitle">
    <w:name w:val="Book Title"/>
    <w:basedOn w:val="DefaultParagraphFont"/>
    <w:uiPriority w:val="33"/>
    <w:qFormat/>
    <w:rsid w:val="00404615"/>
    <w:rPr>
      <w:b w:val="0"/>
      <w:bCs w:val="0"/>
      <w:smallCaps/>
      <w:spacing w:val="5"/>
    </w:rPr>
  </w:style>
  <w:style w:type="paragraph" w:styleId="Caption">
    <w:name w:val="caption"/>
    <w:basedOn w:val="Normal"/>
    <w:next w:val="Normal"/>
    <w:uiPriority w:val="35"/>
    <w:semiHidden/>
    <w:unhideWhenUsed/>
    <w:qFormat/>
    <w:rsid w:val="00404615"/>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rsid w:val="00404615"/>
    <w:pPr>
      <w:outlineLvl w:val="9"/>
    </w:pPr>
  </w:style>
  <w:style w:type="paragraph" w:styleId="NoSpacing">
    <w:name w:val="No Spacing"/>
    <w:link w:val="NoSpacingChar"/>
    <w:uiPriority w:val="1"/>
    <w:qFormat/>
    <w:rsid w:val="00404615"/>
    <w:pPr>
      <w:spacing w:after="0" w:line="240" w:lineRule="auto"/>
    </w:pPr>
  </w:style>
  <w:style w:type="paragraph" w:styleId="ListParagraph">
    <w:name w:val="List Paragraph"/>
    <w:basedOn w:val="Normal"/>
    <w:uiPriority w:val="34"/>
    <w:qFormat/>
    <w:rsid w:val="00404615"/>
    <w:pPr>
      <w:ind w:left="720"/>
      <w:contextualSpacing/>
    </w:pPr>
  </w:style>
  <w:style w:type="table" w:styleId="TableGrid">
    <w:name w:val="Table Grid"/>
    <w:basedOn w:val="TableNormal"/>
    <w:uiPriority w:val="39"/>
    <w:rsid w:val="003C7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7573"/>
    <w:rPr>
      <w:color w:val="6B9F25" w:themeColor="hyperlink"/>
      <w:u w:val="single"/>
    </w:rPr>
  </w:style>
  <w:style w:type="table" w:customStyle="1" w:styleId="PlainTable11">
    <w:name w:val="Plain Table 11"/>
    <w:basedOn w:val="TableNormal"/>
    <w:uiPriority w:val="41"/>
    <w:rsid w:val="006B3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046389"/>
  </w:style>
  <w:style w:type="paragraph" w:customStyle="1" w:styleId="code">
    <w:name w:val="code"/>
    <w:basedOn w:val="NoSpacing"/>
    <w:link w:val="codeChar"/>
    <w:qFormat/>
    <w:rsid w:val="00DD22DB"/>
    <w:rPr>
      <w:rFonts w:asciiTheme="majorHAnsi" w:hAnsiTheme="majorHAnsi"/>
    </w:rPr>
  </w:style>
  <w:style w:type="paragraph" w:styleId="TOC1">
    <w:name w:val="toc 1"/>
    <w:basedOn w:val="Normal"/>
    <w:next w:val="Normal"/>
    <w:autoRedefine/>
    <w:uiPriority w:val="39"/>
    <w:unhideWhenUsed/>
    <w:rsid w:val="00712DC9"/>
    <w:pPr>
      <w:spacing w:after="100"/>
    </w:pPr>
  </w:style>
  <w:style w:type="character" w:customStyle="1" w:styleId="codeChar">
    <w:name w:val="code Char"/>
    <w:basedOn w:val="NoSpacingChar"/>
    <w:link w:val="code"/>
    <w:rsid w:val="00DD22DB"/>
    <w:rPr>
      <w:rFonts w:asciiTheme="majorHAnsi" w:hAnsiTheme="majorHAnsi"/>
    </w:rPr>
  </w:style>
  <w:style w:type="paragraph" w:styleId="TOC2">
    <w:name w:val="toc 2"/>
    <w:basedOn w:val="Normal"/>
    <w:next w:val="Normal"/>
    <w:autoRedefine/>
    <w:uiPriority w:val="39"/>
    <w:unhideWhenUsed/>
    <w:rsid w:val="00712DC9"/>
    <w:pPr>
      <w:spacing w:after="100"/>
      <w:ind w:left="220"/>
    </w:pPr>
  </w:style>
  <w:style w:type="paragraph" w:styleId="TOC3">
    <w:name w:val="toc 3"/>
    <w:basedOn w:val="Normal"/>
    <w:next w:val="Normal"/>
    <w:autoRedefine/>
    <w:uiPriority w:val="39"/>
    <w:unhideWhenUsed/>
    <w:rsid w:val="00712DC9"/>
    <w:pPr>
      <w:spacing w:after="100"/>
      <w:ind w:left="440"/>
    </w:pPr>
  </w:style>
  <w:style w:type="paragraph" w:styleId="Header">
    <w:name w:val="header"/>
    <w:basedOn w:val="Normal"/>
    <w:link w:val="HeaderChar"/>
    <w:uiPriority w:val="99"/>
    <w:unhideWhenUsed/>
    <w:rsid w:val="004E73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33D"/>
  </w:style>
  <w:style w:type="paragraph" w:styleId="Footer">
    <w:name w:val="footer"/>
    <w:basedOn w:val="Normal"/>
    <w:link w:val="FooterChar"/>
    <w:uiPriority w:val="99"/>
    <w:unhideWhenUsed/>
    <w:rsid w:val="004E73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33D"/>
  </w:style>
  <w:style w:type="paragraph" w:styleId="BalloonText">
    <w:name w:val="Balloon Text"/>
    <w:basedOn w:val="Normal"/>
    <w:link w:val="BalloonTextChar"/>
    <w:uiPriority w:val="99"/>
    <w:semiHidden/>
    <w:unhideWhenUsed/>
    <w:rsid w:val="00BE6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B72"/>
    <w:rPr>
      <w:rFonts w:ascii="Tahoma" w:hAnsi="Tahoma" w:cs="Tahoma"/>
      <w:sz w:val="16"/>
      <w:szCs w:val="16"/>
    </w:rPr>
  </w:style>
  <w:style w:type="paragraph" w:customStyle="1" w:styleId="Abtracttitle">
    <w:name w:val="Abtracttitle"/>
    <w:basedOn w:val="Normal"/>
    <w:link w:val="AbtracttitleChar"/>
    <w:qFormat/>
    <w:rsid w:val="009525A9"/>
    <w:pPr>
      <w:pBdr>
        <w:bottom w:val="single" w:sz="4" w:space="1" w:color="auto"/>
      </w:pBdr>
      <w:tabs>
        <w:tab w:val="left" w:pos="2390"/>
      </w:tabs>
    </w:pPr>
    <w:rPr>
      <w:b/>
      <w:sz w:val="40"/>
      <w:szCs w:val="36"/>
    </w:rPr>
  </w:style>
  <w:style w:type="character" w:customStyle="1" w:styleId="AbtracttitleChar">
    <w:name w:val="Abtracttitle Char"/>
    <w:basedOn w:val="DefaultParagraphFont"/>
    <w:link w:val="Abtracttitle"/>
    <w:rsid w:val="009525A9"/>
    <w:rPr>
      <w:rFonts w:ascii="Calibri" w:hAnsi="Calibri"/>
      <w:b/>
      <w:sz w:val="40"/>
      <w:szCs w:val="36"/>
    </w:rPr>
  </w:style>
  <w:style w:type="table" w:customStyle="1" w:styleId="TableGrid0">
    <w:name w:val="TableGrid"/>
    <w:rsid w:val="009525A9"/>
    <w:pPr>
      <w:spacing w:after="0" w:line="240" w:lineRule="auto"/>
    </w:pPr>
    <w:rPr>
      <w:lang w:eastAsia="en-US"/>
    </w:rPr>
    <w:tblPr>
      <w:tblCellMar>
        <w:top w:w="0" w:type="dxa"/>
        <w:left w:w="0" w:type="dxa"/>
        <w:bottom w:w="0" w:type="dxa"/>
        <w:right w:w="0" w:type="dxa"/>
      </w:tblCellMar>
    </w:tblPr>
  </w:style>
  <w:style w:type="paragraph" w:styleId="Revision">
    <w:name w:val="Revision"/>
    <w:hidden/>
    <w:uiPriority w:val="99"/>
    <w:semiHidden/>
    <w:rsid w:val="00BA7AE1"/>
    <w:pPr>
      <w:spacing w:after="0" w:line="240" w:lineRule="auto"/>
    </w:pPr>
    <w:rPr>
      <w:rFonts w:ascii="Calibri" w:hAnsi="Calibri"/>
    </w:rPr>
  </w:style>
  <w:style w:type="paragraph" w:styleId="FootnoteText">
    <w:name w:val="footnote text"/>
    <w:basedOn w:val="Normal"/>
    <w:link w:val="FootnoteTextChar"/>
    <w:uiPriority w:val="99"/>
    <w:semiHidden/>
    <w:unhideWhenUsed/>
    <w:rsid w:val="00CA5897"/>
    <w:pPr>
      <w:spacing w:after="0" w:line="240" w:lineRule="auto"/>
    </w:pPr>
    <w:rPr>
      <w:rFonts w:asciiTheme="minorHAnsi" w:eastAsiaTheme="minorHAnsi" w:hAnsiTheme="minorHAnsi"/>
      <w:sz w:val="20"/>
      <w:szCs w:val="20"/>
      <w:lang w:val="en-GB" w:eastAsia="en-US"/>
    </w:rPr>
  </w:style>
  <w:style w:type="character" w:customStyle="1" w:styleId="FootnoteTextChar">
    <w:name w:val="Footnote Text Char"/>
    <w:basedOn w:val="DefaultParagraphFont"/>
    <w:link w:val="FootnoteText"/>
    <w:uiPriority w:val="99"/>
    <w:semiHidden/>
    <w:rsid w:val="00CA5897"/>
    <w:rPr>
      <w:rFonts w:eastAsiaTheme="minorHAnsi"/>
      <w:sz w:val="20"/>
      <w:szCs w:val="20"/>
      <w:lang w:val="en-GB" w:eastAsia="en-US"/>
    </w:rPr>
  </w:style>
  <w:style w:type="character" w:styleId="FootnoteReference">
    <w:name w:val="footnote reference"/>
    <w:basedOn w:val="DefaultParagraphFont"/>
    <w:uiPriority w:val="99"/>
    <w:semiHidden/>
    <w:unhideWhenUsed/>
    <w:rsid w:val="00CA5897"/>
    <w:rPr>
      <w:vertAlign w:val="superscript"/>
    </w:rPr>
  </w:style>
  <w:style w:type="character" w:styleId="FollowedHyperlink">
    <w:name w:val="FollowedHyperlink"/>
    <w:basedOn w:val="DefaultParagraphFont"/>
    <w:uiPriority w:val="99"/>
    <w:semiHidden/>
    <w:unhideWhenUsed/>
    <w:rsid w:val="00154C09"/>
    <w:rPr>
      <w:color w:val="B26B02" w:themeColor="followedHyperlink"/>
      <w:u w:val="single"/>
    </w:rPr>
  </w:style>
  <w:style w:type="paragraph" w:styleId="NormalWeb">
    <w:name w:val="Normal (Web)"/>
    <w:basedOn w:val="Normal"/>
    <w:uiPriority w:val="99"/>
    <w:semiHidden/>
    <w:unhideWhenUsed/>
    <w:rsid w:val="0090328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UnresolvedMention">
    <w:name w:val="Unresolved Mention"/>
    <w:basedOn w:val="DefaultParagraphFont"/>
    <w:uiPriority w:val="99"/>
    <w:semiHidden/>
    <w:unhideWhenUsed/>
    <w:rsid w:val="009032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91587">
      <w:bodyDiv w:val="1"/>
      <w:marLeft w:val="0"/>
      <w:marRight w:val="0"/>
      <w:marTop w:val="0"/>
      <w:marBottom w:val="0"/>
      <w:divBdr>
        <w:top w:val="none" w:sz="0" w:space="0" w:color="auto"/>
        <w:left w:val="none" w:sz="0" w:space="0" w:color="auto"/>
        <w:bottom w:val="none" w:sz="0" w:space="0" w:color="auto"/>
        <w:right w:val="none" w:sz="0" w:space="0" w:color="auto"/>
      </w:divBdr>
    </w:div>
    <w:div w:id="123617809">
      <w:bodyDiv w:val="1"/>
      <w:marLeft w:val="0"/>
      <w:marRight w:val="0"/>
      <w:marTop w:val="0"/>
      <w:marBottom w:val="0"/>
      <w:divBdr>
        <w:top w:val="none" w:sz="0" w:space="0" w:color="auto"/>
        <w:left w:val="none" w:sz="0" w:space="0" w:color="auto"/>
        <w:bottom w:val="none" w:sz="0" w:space="0" w:color="auto"/>
        <w:right w:val="none" w:sz="0" w:space="0" w:color="auto"/>
      </w:divBdr>
    </w:div>
    <w:div w:id="214583569">
      <w:bodyDiv w:val="1"/>
      <w:marLeft w:val="0"/>
      <w:marRight w:val="0"/>
      <w:marTop w:val="0"/>
      <w:marBottom w:val="0"/>
      <w:divBdr>
        <w:top w:val="none" w:sz="0" w:space="0" w:color="auto"/>
        <w:left w:val="none" w:sz="0" w:space="0" w:color="auto"/>
        <w:bottom w:val="none" w:sz="0" w:space="0" w:color="auto"/>
        <w:right w:val="none" w:sz="0" w:space="0" w:color="auto"/>
      </w:divBdr>
    </w:div>
    <w:div w:id="260796408">
      <w:bodyDiv w:val="1"/>
      <w:marLeft w:val="0"/>
      <w:marRight w:val="0"/>
      <w:marTop w:val="0"/>
      <w:marBottom w:val="0"/>
      <w:divBdr>
        <w:top w:val="none" w:sz="0" w:space="0" w:color="auto"/>
        <w:left w:val="none" w:sz="0" w:space="0" w:color="auto"/>
        <w:bottom w:val="none" w:sz="0" w:space="0" w:color="auto"/>
        <w:right w:val="none" w:sz="0" w:space="0" w:color="auto"/>
      </w:divBdr>
    </w:div>
    <w:div w:id="413355550">
      <w:bodyDiv w:val="1"/>
      <w:marLeft w:val="0"/>
      <w:marRight w:val="0"/>
      <w:marTop w:val="0"/>
      <w:marBottom w:val="0"/>
      <w:divBdr>
        <w:top w:val="none" w:sz="0" w:space="0" w:color="auto"/>
        <w:left w:val="none" w:sz="0" w:space="0" w:color="auto"/>
        <w:bottom w:val="none" w:sz="0" w:space="0" w:color="auto"/>
        <w:right w:val="none" w:sz="0" w:space="0" w:color="auto"/>
      </w:divBdr>
    </w:div>
    <w:div w:id="500119099">
      <w:bodyDiv w:val="1"/>
      <w:marLeft w:val="0"/>
      <w:marRight w:val="0"/>
      <w:marTop w:val="0"/>
      <w:marBottom w:val="0"/>
      <w:divBdr>
        <w:top w:val="none" w:sz="0" w:space="0" w:color="auto"/>
        <w:left w:val="none" w:sz="0" w:space="0" w:color="auto"/>
        <w:bottom w:val="none" w:sz="0" w:space="0" w:color="auto"/>
        <w:right w:val="none" w:sz="0" w:space="0" w:color="auto"/>
      </w:divBdr>
    </w:div>
    <w:div w:id="527959984">
      <w:bodyDiv w:val="1"/>
      <w:marLeft w:val="0"/>
      <w:marRight w:val="0"/>
      <w:marTop w:val="0"/>
      <w:marBottom w:val="0"/>
      <w:divBdr>
        <w:top w:val="none" w:sz="0" w:space="0" w:color="auto"/>
        <w:left w:val="none" w:sz="0" w:space="0" w:color="auto"/>
        <w:bottom w:val="none" w:sz="0" w:space="0" w:color="auto"/>
        <w:right w:val="none" w:sz="0" w:space="0" w:color="auto"/>
      </w:divBdr>
    </w:div>
    <w:div w:id="586578524">
      <w:bodyDiv w:val="1"/>
      <w:marLeft w:val="0"/>
      <w:marRight w:val="0"/>
      <w:marTop w:val="0"/>
      <w:marBottom w:val="0"/>
      <w:divBdr>
        <w:top w:val="none" w:sz="0" w:space="0" w:color="auto"/>
        <w:left w:val="none" w:sz="0" w:space="0" w:color="auto"/>
        <w:bottom w:val="none" w:sz="0" w:space="0" w:color="auto"/>
        <w:right w:val="none" w:sz="0" w:space="0" w:color="auto"/>
      </w:divBdr>
    </w:div>
    <w:div w:id="619915899">
      <w:bodyDiv w:val="1"/>
      <w:marLeft w:val="0"/>
      <w:marRight w:val="0"/>
      <w:marTop w:val="0"/>
      <w:marBottom w:val="0"/>
      <w:divBdr>
        <w:top w:val="none" w:sz="0" w:space="0" w:color="auto"/>
        <w:left w:val="none" w:sz="0" w:space="0" w:color="auto"/>
        <w:bottom w:val="none" w:sz="0" w:space="0" w:color="auto"/>
        <w:right w:val="none" w:sz="0" w:space="0" w:color="auto"/>
      </w:divBdr>
    </w:div>
    <w:div w:id="627512501">
      <w:bodyDiv w:val="1"/>
      <w:marLeft w:val="0"/>
      <w:marRight w:val="0"/>
      <w:marTop w:val="0"/>
      <w:marBottom w:val="0"/>
      <w:divBdr>
        <w:top w:val="none" w:sz="0" w:space="0" w:color="auto"/>
        <w:left w:val="none" w:sz="0" w:space="0" w:color="auto"/>
        <w:bottom w:val="none" w:sz="0" w:space="0" w:color="auto"/>
        <w:right w:val="none" w:sz="0" w:space="0" w:color="auto"/>
      </w:divBdr>
    </w:div>
    <w:div w:id="647058602">
      <w:bodyDiv w:val="1"/>
      <w:marLeft w:val="0"/>
      <w:marRight w:val="0"/>
      <w:marTop w:val="0"/>
      <w:marBottom w:val="0"/>
      <w:divBdr>
        <w:top w:val="none" w:sz="0" w:space="0" w:color="auto"/>
        <w:left w:val="none" w:sz="0" w:space="0" w:color="auto"/>
        <w:bottom w:val="none" w:sz="0" w:space="0" w:color="auto"/>
        <w:right w:val="none" w:sz="0" w:space="0" w:color="auto"/>
      </w:divBdr>
    </w:div>
    <w:div w:id="658079207">
      <w:bodyDiv w:val="1"/>
      <w:marLeft w:val="0"/>
      <w:marRight w:val="0"/>
      <w:marTop w:val="0"/>
      <w:marBottom w:val="0"/>
      <w:divBdr>
        <w:top w:val="none" w:sz="0" w:space="0" w:color="auto"/>
        <w:left w:val="none" w:sz="0" w:space="0" w:color="auto"/>
        <w:bottom w:val="none" w:sz="0" w:space="0" w:color="auto"/>
        <w:right w:val="none" w:sz="0" w:space="0" w:color="auto"/>
      </w:divBdr>
    </w:div>
    <w:div w:id="678628183">
      <w:bodyDiv w:val="1"/>
      <w:marLeft w:val="0"/>
      <w:marRight w:val="0"/>
      <w:marTop w:val="0"/>
      <w:marBottom w:val="0"/>
      <w:divBdr>
        <w:top w:val="none" w:sz="0" w:space="0" w:color="auto"/>
        <w:left w:val="none" w:sz="0" w:space="0" w:color="auto"/>
        <w:bottom w:val="none" w:sz="0" w:space="0" w:color="auto"/>
        <w:right w:val="none" w:sz="0" w:space="0" w:color="auto"/>
      </w:divBdr>
    </w:div>
    <w:div w:id="724990304">
      <w:bodyDiv w:val="1"/>
      <w:marLeft w:val="0"/>
      <w:marRight w:val="0"/>
      <w:marTop w:val="0"/>
      <w:marBottom w:val="0"/>
      <w:divBdr>
        <w:top w:val="none" w:sz="0" w:space="0" w:color="auto"/>
        <w:left w:val="none" w:sz="0" w:space="0" w:color="auto"/>
        <w:bottom w:val="none" w:sz="0" w:space="0" w:color="auto"/>
        <w:right w:val="none" w:sz="0" w:space="0" w:color="auto"/>
      </w:divBdr>
    </w:div>
    <w:div w:id="844786706">
      <w:bodyDiv w:val="1"/>
      <w:marLeft w:val="0"/>
      <w:marRight w:val="0"/>
      <w:marTop w:val="0"/>
      <w:marBottom w:val="0"/>
      <w:divBdr>
        <w:top w:val="none" w:sz="0" w:space="0" w:color="auto"/>
        <w:left w:val="none" w:sz="0" w:space="0" w:color="auto"/>
        <w:bottom w:val="none" w:sz="0" w:space="0" w:color="auto"/>
        <w:right w:val="none" w:sz="0" w:space="0" w:color="auto"/>
      </w:divBdr>
    </w:div>
    <w:div w:id="901212140">
      <w:bodyDiv w:val="1"/>
      <w:marLeft w:val="0"/>
      <w:marRight w:val="0"/>
      <w:marTop w:val="0"/>
      <w:marBottom w:val="0"/>
      <w:divBdr>
        <w:top w:val="none" w:sz="0" w:space="0" w:color="auto"/>
        <w:left w:val="none" w:sz="0" w:space="0" w:color="auto"/>
        <w:bottom w:val="none" w:sz="0" w:space="0" w:color="auto"/>
        <w:right w:val="none" w:sz="0" w:space="0" w:color="auto"/>
      </w:divBdr>
    </w:div>
    <w:div w:id="957030817">
      <w:bodyDiv w:val="1"/>
      <w:marLeft w:val="0"/>
      <w:marRight w:val="0"/>
      <w:marTop w:val="0"/>
      <w:marBottom w:val="0"/>
      <w:divBdr>
        <w:top w:val="none" w:sz="0" w:space="0" w:color="auto"/>
        <w:left w:val="none" w:sz="0" w:space="0" w:color="auto"/>
        <w:bottom w:val="none" w:sz="0" w:space="0" w:color="auto"/>
        <w:right w:val="none" w:sz="0" w:space="0" w:color="auto"/>
      </w:divBdr>
    </w:div>
    <w:div w:id="970208279">
      <w:bodyDiv w:val="1"/>
      <w:marLeft w:val="0"/>
      <w:marRight w:val="0"/>
      <w:marTop w:val="0"/>
      <w:marBottom w:val="0"/>
      <w:divBdr>
        <w:top w:val="none" w:sz="0" w:space="0" w:color="auto"/>
        <w:left w:val="none" w:sz="0" w:space="0" w:color="auto"/>
        <w:bottom w:val="none" w:sz="0" w:space="0" w:color="auto"/>
        <w:right w:val="none" w:sz="0" w:space="0" w:color="auto"/>
      </w:divBdr>
    </w:div>
    <w:div w:id="1009990340">
      <w:bodyDiv w:val="1"/>
      <w:marLeft w:val="0"/>
      <w:marRight w:val="0"/>
      <w:marTop w:val="0"/>
      <w:marBottom w:val="0"/>
      <w:divBdr>
        <w:top w:val="none" w:sz="0" w:space="0" w:color="auto"/>
        <w:left w:val="none" w:sz="0" w:space="0" w:color="auto"/>
        <w:bottom w:val="none" w:sz="0" w:space="0" w:color="auto"/>
        <w:right w:val="none" w:sz="0" w:space="0" w:color="auto"/>
      </w:divBdr>
    </w:div>
    <w:div w:id="1076391216">
      <w:bodyDiv w:val="1"/>
      <w:marLeft w:val="0"/>
      <w:marRight w:val="0"/>
      <w:marTop w:val="0"/>
      <w:marBottom w:val="0"/>
      <w:divBdr>
        <w:top w:val="none" w:sz="0" w:space="0" w:color="auto"/>
        <w:left w:val="none" w:sz="0" w:space="0" w:color="auto"/>
        <w:bottom w:val="none" w:sz="0" w:space="0" w:color="auto"/>
        <w:right w:val="none" w:sz="0" w:space="0" w:color="auto"/>
      </w:divBdr>
    </w:div>
    <w:div w:id="1164247638">
      <w:bodyDiv w:val="1"/>
      <w:marLeft w:val="0"/>
      <w:marRight w:val="0"/>
      <w:marTop w:val="0"/>
      <w:marBottom w:val="0"/>
      <w:divBdr>
        <w:top w:val="none" w:sz="0" w:space="0" w:color="auto"/>
        <w:left w:val="none" w:sz="0" w:space="0" w:color="auto"/>
        <w:bottom w:val="none" w:sz="0" w:space="0" w:color="auto"/>
        <w:right w:val="none" w:sz="0" w:space="0" w:color="auto"/>
      </w:divBdr>
    </w:div>
    <w:div w:id="1316841263">
      <w:bodyDiv w:val="1"/>
      <w:marLeft w:val="0"/>
      <w:marRight w:val="0"/>
      <w:marTop w:val="0"/>
      <w:marBottom w:val="0"/>
      <w:divBdr>
        <w:top w:val="none" w:sz="0" w:space="0" w:color="auto"/>
        <w:left w:val="none" w:sz="0" w:space="0" w:color="auto"/>
        <w:bottom w:val="none" w:sz="0" w:space="0" w:color="auto"/>
        <w:right w:val="none" w:sz="0" w:space="0" w:color="auto"/>
      </w:divBdr>
    </w:div>
    <w:div w:id="1323704242">
      <w:bodyDiv w:val="1"/>
      <w:marLeft w:val="0"/>
      <w:marRight w:val="0"/>
      <w:marTop w:val="0"/>
      <w:marBottom w:val="0"/>
      <w:divBdr>
        <w:top w:val="none" w:sz="0" w:space="0" w:color="auto"/>
        <w:left w:val="none" w:sz="0" w:space="0" w:color="auto"/>
        <w:bottom w:val="none" w:sz="0" w:space="0" w:color="auto"/>
        <w:right w:val="none" w:sz="0" w:space="0" w:color="auto"/>
      </w:divBdr>
    </w:div>
    <w:div w:id="1391419963">
      <w:bodyDiv w:val="1"/>
      <w:marLeft w:val="0"/>
      <w:marRight w:val="0"/>
      <w:marTop w:val="0"/>
      <w:marBottom w:val="0"/>
      <w:divBdr>
        <w:top w:val="none" w:sz="0" w:space="0" w:color="auto"/>
        <w:left w:val="none" w:sz="0" w:space="0" w:color="auto"/>
        <w:bottom w:val="none" w:sz="0" w:space="0" w:color="auto"/>
        <w:right w:val="none" w:sz="0" w:space="0" w:color="auto"/>
      </w:divBdr>
    </w:div>
    <w:div w:id="1569344026">
      <w:bodyDiv w:val="1"/>
      <w:marLeft w:val="0"/>
      <w:marRight w:val="0"/>
      <w:marTop w:val="0"/>
      <w:marBottom w:val="0"/>
      <w:divBdr>
        <w:top w:val="none" w:sz="0" w:space="0" w:color="auto"/>
        <w:left w:val="none" w:sz="0" w:space="0" w:color="auto"/>
        <w:bottom w:val="none" w:sz="0" w:space="0" w:color="auto"/>
        <w:right w:val="none" w:sz="0" w:space="0" w:color="auto"/>
      </w:divBdr>
    </w:div>
    <w:div w:id="1655186904">
      <w:bodyDiv w:val="1"/>
      <w:marLeft w:val="0"/>
      <w:marRight w:val="0"/>
      <w:marTop w:val="0"/>
      <w:marBottom w:val="0"/>
      <w:divBdr>
        <w:top w:val="none" w:sz="0" w:space="0" w:color="auto"/>
        <w:left w:val="none" w:sz="0" w:space="0" w:color="auto"/>
        <w:bottom w:val="none" w:sz="0" w:space="0" w:color="auto"/>
        <w:right w:val="none" w:sz="0" w:space="0" w:color="auto"/>
      </w:divBdr>
    </w:div>
    <w:div w:id="1663504409">
      <w:bodyDiv w:val="1"/>
      <w:marLeft w:val="0"/>
      <w:marRight w:val="0"/>
      <w:marTop w:val="0"/>
      <w:marBottom w:val="0"/>
      <w:divBdr>
        <w:top w:val="none" w:sz="0" w:space="0" w:color="auto"/>
        <w:left w:val="none" w:sz="0" w:space="0" w:color="auto"/>
        <w:bottom w:val="none" w:sz="0" w:space="0" w:color="auto"/>
        <w:right w:val="none" w:sz="0" w:space="0" w:color="auto"/>
      </w:divBdr>
    </w:div>
    <w:div w:id="198234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hyperlink" Target="https://www.exploit-db.com/exploits/34926" TargetMode="External"/><Relationship Id="rId63" Type="http://schemas.openxmlformats.org/officeDocument/2006/relationships/image" Target="media/image40.png"/><Relationship Id="rId68"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comparitech.com/blog/information-security/uk-cyber-security-statistics/" TargetMode="External"/><Relationship Id="rId53" Type="http://schemas.openxmlformats.org/officeDocument/2006/relationships/hyperlink" Target="https://www.rejetto.com/hfs/?f=dl" TargetMode="External"/><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numbering" Target="numbering.xml"/><Relationship Id="rId61" Type="http://schemas.openxmlformats.org/officeDocument/2006/relationships/image" Target="media/image3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nmap.org/book/preface.html" TargetMode="External"/><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geeksforgeeks.org/gobuster-penetration-testing-tools-in-kali-tools/"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explodingtopics.com/blog/screen-time-stats" TargetMode="External"/><Relationship Id="rId59" Type="http://schemas.openxmlformats.org/officeDocument/2006/relationships/image" Target="media/image36.png"/><Relationship Id="rId67"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book.hacktricks.xyz/pentesting-web/file-upload" TargetMode="External"/><Relationship Id="rId62" Type="http://schemas.openxmlformats.org/officeDocument/2006/relationships/image" Target="media/image3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vk9-sec.com/winpeas-windows-enum/" TargetMode="External"/><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hyperlink" Target="https://www.synopsys.com/glossary/what-is-penetration-testing.html" TargetMode="External"/><Relationship Id="rId52" Type="http://schemas.openxmlformats.org/officeDocument/2006/relationships/hyperlink" Target="https://www.argosoft.com/rootpages/mailserver/ChangeList" TargetMode="External"/><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github.com/Dec0ne?tab=overview&amp;from=2022-07-01&amp;to=2022-07-31" TargetMode="External"/><Relationship Id="rId55"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d_m\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02090d6-132e-4ca4-868a-cf730586358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Sixth Edition" Version="6"/>
</file>

<file path=customXml/item4.xml><?xml version="1.0" encoding="utf-8"?>
<ct:contentTypeSchema xmlns:ct="http://schemas.microsoft.com/office/2006/metadata/contentType" xmlns:ma="http://schemas.microsoft.com/office/2006/metadata/properties/metaAttributes" ct:_="" ma:_="" ma:contentTypeName="Document" ma:contentTypeID="0x01010006FB74D693B77B4180B3DDA2D6B92B0A" ma:contentTypeVersion="7" ma:contentTypeDescription="Create a new document." ma:contentTypeScope="" ma:versionID="d0bf61ae4cee27945b74f762ae049356">
  <xsd:schema xmlns:xsd="http://www.w3.org/2001/XMLSchema" xmlns:xs="http://www.w3.org/2001/XMLSchema" xmlns:p="http://schemas.microsoft.com/office/2006/metadata/properties" xmlns:ns3="002090d6-132e-4ca4-868a-cf7305863580" xmlns:ns4="c5f9a8ab-2f4f-4906-83f5-3cacca434d3b" targetNamespace="http://schemas.microsoft.com/office/2006/metadata/properties" ma:root="true" ma:fieldsID="9d3c7c98019dc8019c7b3bea70b746a9" ns3:_="" ns4:_="">
    <xsd:import namespace="002090d6-132e-4ca4-868a-cf7305863580"/>
    <xsd:import namespace="c5f9a8ab-2f4f-4906-83f5-3cacca434d3b"/>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2090d6-132e-4ca4-868a-cf73058635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f9a8ab-2f4f-4906-83f5-3cacca434d3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3A9F90A-6382-4CD5-881E-12C8816EE50F}">
  <ds:schemaRefs>
    <ds:schemaRef ds:uri="http://purl.org/dc/dcmitype/"/>
    <ds:schemaRef ds:uri="http://schemas.openxmlformats.org/package/2006/metadata/core-properties"/>
    <ds:schemaRef ds:uri="http://schemas.microsoft.com/office/2006/metadata/properties"/>
    <ds:schemaRef ds:uri="http://www.w3.org/XML/1998/namespace"/>
    <ds:schemaRef ds:uri="002090d6-132e-4ca4-868a-cf7305863580"/>
    <ds:schemaRef ds:uri="http://purl.org/dc/terms/"/>
    <ds:schemaRef ds:uri="http://schemas.microsoft.com/office/2006/documentManagement/types"/>
    <ds:schemaRef ds:uri="http://schemas.microsoft.com/office/infopath/2007/PartnerControls"/>
    <ds:schemaRef ds:uri="c5f9a8ab-2f4f-4906-83f5-3cacca434d3b"/>
    <ds:schemaRef ds:uri="http://purl.org/dc/elements/1.1/"/>
  </ds:schemaRefs>
</ds:datastoreItem>
</file>

<file path=customXml/itemProps2.xml><?xml version="1.0" encoding="utf-8"?>
<ds:datastoreItem xmlns:ds="http://schemas.openxmlformats.org/officeDocument/2006/customXml" ds:itemID="{7524EE04-4097-4DC8-B92E-F3BD84823391}">
  <ds:schemaRefs>
    <ds:schemaRef ds:uri="http://schemas.microsoft.com/sharepoint/v3/contenttype/forms"/>
  </ds:schemaRefs>
</ds:datastoreItem>
</file>

<file path=customXml/itemProps3.xml><?xml version="1.0" encoding="utf-8"?>
<ds:datastoreItem xmlns:ds="http://schemas.openxmlformats.org/officeDocument/2006/customXml" ds:itemID="{2371CB93-5161-491D-9481-A0E9B3A48134}">
  <ds:schemaRefs>
    <ds:schemaRef ds:uri="http://schemas.openxmlformats.org/officeDocument/2006/bibliography"/>
  </ds:schemaRefs>
</ds:datastoreItem>
</file>

<file path=customXml/itemProps4.xml><?xml version="1.0" encoding="utf-8"?>
<ds:datastoreItem xmlns:ds="http://schemas.openxmlformats.org/officeDocument/2006/customXml" ds:itemID="{B616FF94-E3D5-4550-9F68-F4F7100FDA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2090d6-132e-4ca4-868a-cf7305863580"/>
    <ds:schemaRef ds:uri="c5f9a8ab-2f4f-4906-83f5-3cacca434d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TotalTime>
  <Pages>33</Pages>
  <Words>5978</Words>
  <Characters>34080</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UAD</Company>
  <LinksUpToDate>false</LinksUpToDate>
  <CharactersWithSpaces>39979</CharactersWithSpaces>
  <SharedDoc>false</SharedDoc>
  <HLinks>
    <vt:vector size="162" baseType="variant">
      <vt:variant>
        <vt:i4>3473531</vt:i4>
      </vt:variant>
      <vt:variant>
        <vt:i4>129</vt:i4>
      </vt:variant>
      <vt:variant>
        <vt:i4>0</vt:i4>
      </vt:variant>
      <vt:variant>
        <vt:i4>5</vt:i4>
      </vt:variant>
      <vt:variant>
        <vt:lpwstr>https://book.hacktricks.xyz/pentesting-web/file-upload</vt:lpwstr>
      </vt:variant>
      <vt:variant>
        <vt:lpwstr/>
      </vt:variant>
      <vt:variant>
        <vt:i4>1638484</vt:i4>
      </vt:variant>
      <vt:variant>
        <vt:i4>126</vt:i4>
      </vt:variant>
      <vt:variant>
        <vt:i4>0</vt:i4>
      </vt:variant>
      <vt:variant>
        <vt:i4>5</vt:i4>
      </vt:variant>
      <vt:variant>
        <vt:lpwstr>https://www.rejetto.com/hfs/?f=dl</vt:lpwstr>
      </vt:variant>
      <vt:variant>
        <vt:lpwstr/>
      </vt:variant>
      <vt:variant>
        <vt:i4>524315</vt:i4>
      </vt:variant>
      <vt:variant>
        <vt:i4>123</vt:i4>
      </vt:variant>
      <vt:variant>
        <vt:i4>0</vt:i4>
      </vt:variant>
      <vt:variant>
        <vt:i4>5</vt:i4>
      </vt:variant>
      <vt:variant>
        <vt:lpwstr>https://www.argosoft.com/rootpages/mailserver/ChangeList</vt:lpwstr>
      </vt:variant>
      <vt:variant>
        <vt:lpwstr/>
      </vt:variant>
      <vt:variant>
        <vt:i4>7995494</vt:i4>
      </vt:variant>
      <vt:variant>
        <vt:i4>120</vt:i4>
      </vt:variant>
      <vt:variant>
        <vt:i4>0</vt:i4>
      </vt:variant>
      <vt:variant>
        <vt:i4>5</vt:i4>
      </vt:variant>
      <vt:variant>
        <vt:lpwstr>https://www.geeksforgeeks.org/gobuster-penetration-testing-tools-in-kali-tools/</vt:lpwstr>
      </vt:variant>
      <vt:variant>
        <vt:lpwstr/>
      </vt:variant>
      <vt:variant>
        <vt:i4>1114116</vt:i4>
      </vt:variant>
      <vt:variant>
        <vt:i4>117</vt:i4>
      </vt:variant>
      <vt:variant>
        <vt:i4>0</vt:i4>
      </vt:variant>
      <vt:variant>
        <vt:i4>5</vt:i4>
      </vt:variant>
      <vt:variant>
        <vt:lpwstr>https://github.com/Dec0ne?tab=overview&amp;from=2022-07-01&amp;to=2022-07-31</vt:lpwstr>
      </vt:variant>
      <vt:variant>
        <vt:lpwstr/>
      </vt:variant>
      <vt:variant>
        <vt:i4>6094859</vt:i4>
      </vt:variant>
      <vt:variant>
        <vt:i4>114</vt:i4>
      </vt:variant>
      <vt:variant>
        <vt:i4>0</vt:i4>
      </vt:variant>
      <vt:variant>
        <vt:i4>5</vt:i4>
      </vt:variant>
      <vt:variant>
        <vt:lpwstr>https://vk9-sec.com/winpeas-windows-enum/</vt:lpwstr>
      </vt:variant>
      <vt:variant>
        <vt:lpwstr/>
      </vt:variant>
      <vt:variant>
        <vt:i4>2162720</vt:i4>
      </vt:variant>
      <vt:variant>
        <vt:i4>111</vt:i4>
      </vt:variant>
      <vt:variant>
        <vt:i4>0</vt:i4>
      </vt:variant>
      <vt:variant>
        <vt:i4>5</vt:i4>
      </vt:variant>
      <vt:variant>
        <vt:lpwstr>https://nmap.org/book/preface.html</vt:lpwstr>
      </vt:variant>
      <vt:variant>
        <vt:lpwstr>preface-intro</vt:lpwstr>
      </vt:variant>
      <vt:variant>
        <vt:i4>5439552</vt:i4>
      </vt:variant>
      <vt:variant>
        <vt:i4>108</vt:i4>
      </vt:variant>
      <vt:variant>
        <vt:i4>0</vt:i4>
      </vt:variant>
      <vt:variant>
        <vt:i4>5</vt:i4>
      </vt:variant>
      <vt:variant>
        <vt:lpwstr>https://www.exploit-db.com/exploits/34926</vt:lpwstr>
      </vt:variant>
      <vt:variant>
        <vt:lpwstr/>
      </vt:variant>
      <vt:variant>
        <vt:i4>2687025</vt:i4>
      </vt:variant>
      <vt:variant>
        <vt:i4>105</vt:i4>
      </vt:variant>
      <vt:variant>
        <vt:i4>0</vt:i4>
      </vt:variant>
      <vt:variant>
        <vt:i4>5</vt:i4>
      </vt:variant>
      <vt:variant>
        <vt:lpwstr>https://explodingtopics.com/blog/screen-time-stats</vt:lpwstr>
      </vt:variant>
      <vt:variant>
        <vt:lpwstr/>
      </vt:variant>
      <vt:variant>
        <vt:i4>4128824</vt:i4>
      </vt:variant>
      <vt:variant>
        <vt:i4>102</vt:i4>
      </vt:variant>
      <vt:variant>
        <vt:i4>0</vt:i4>
      </vt:variant>
      <vt:variant>
        <vt:i4>5</vt:i4>
      </vt:variant>
      <vt:variant>
        <vt:lpwstr>https://www.comparitech.com/blog/information-security/uk-cyber-security-statistics/</vt:lpwstr>
      </vt:variant>
      <vt:variant>
        <vt:lpwstr/>
      </vt:variant>
      <vt:variant>
        <vt:i4>2293877</vt:i4>
      </vt:variant>
      <vt:variant>
        <vt:i4>99</vt:i4>
      </vt:variant>
      <vt:variant>
        <vt:i4>0</vt:i4>
      </vt:variant>
      <vt:variant>
        <vt:i4>5</vt:i4>
      </vt:variant>
      <vt:variant>
        <vt:lpwstr>https://www.synopsys.com/glossary/what-is-penetration-testing.html</vt:lpwstr>
      </vt:variant>
      <vt:variant>
        <vt:lpwstr/>
      </vt:variant>
      <vt:variant>
        <vt:i4>1572923</vt:i4>
      </vt:variant>
      <vt:variant>
        <vt:i4>92</vt:i4>
      </vt:variant>
      <vt:variant>
        <vt:i4>0</vt:i4>
      </vt:variant>
      <vt:variant>
        <vt:i4>5</vt:i4>
      </vt:variant>
      <vt:variant>
        <vt:lpwstr/>
      </vt:variant>
      <vt:variant>
        <vt:lpwstr>_Toc153806949</vt:lpwstr>
      </vt:variant>
      <vt:variant>
        <vt:i4>1572923</vt:i4>
      </vt:variant>
      <vt:variant>
        <vt:i4>86</vt:i4>
      </vt:variant>
      <vt:variant>
        <vt:i4>0</vt:i4>
      </vt:variant>
      <vt:variant>
        <vt:i4>5</vt:i4>
      </vt:variant>
      <vt:variant>
        <vt:lpwstr/>
      </vt:variant>
      <vt:variant>
        <vt:lpwstr>_Toc153806948</vt:lpwstr>
      </vt:variant>
      <vt:variant>
        <vt:i4>1572923</vt:i4>
      </vt:variant>
      <vt:variant>
        <vt:i4>80</vt:i4>
      </vt:variant>
      <vt:variant>
        <vt:i4>0</vt:i4>
      </vt:variant>
      <vt:variant>
        <vt:i4>5</vt:i4>
      </vt:variant>
      <vt:variant>
        <vt:lpwstr/>
      </vt:variant>
      <vt:variant>
        <vt:lpwstr>_Toc153806947</vt:lpwstr>
      </vt:variant>
      <vt:variant>
        <vt:i4>1572923</vt:i4>
      </vt:variant>
      <vt:variant>
        <vt:i4>74</vt:i4>
      </vt:variant>
      <vt:variant>
        <vt:i4>0</vt:i4>
      </vt:variant>
      <vt:variant>
        <vt:i4>5</vt:i4>
      </vt:variant>
      <vt:variant>
        <vt:lpwstr/>
      </vt:variant>
      <vt:variant>
        <vt:lpwstr>_Toc153806946</vt:lpwstr>
      </vt:variant>
      <vt:variant>
        <vt:i4>1572923</vt:i4>
      </vt:variant>
      <vt:variant>
        <vt:i4>68</vt:i4>
      </vt:variant>
      <vt:variant>
        <vt:i4>0</vt:i4>
      </vt:variant>
      <vt:variant>
        <vt:i4>5</vt:i4>
      </vt:variant>
      <vt:variant>
        <vt:lpwstr/>
      </vt:variant>
      <vt:variant>
        <vt:lpwstr>_Toc153806945</vt:lpwstr>
      </vt:variant>
      <vt:variant>
        <vt:i4>1572923</vt:i4>
      </vt:variant>
      <vt:variant>
        <vt:i4>62</vt:i4>
      </vt:variant>
      <vt:variant>
        <vt:i4>0</vt:i4>
      </vt:variant>
      <vt:variant>
        <vt:i4>5</vt:i4>
      </vt:variant>
      <vt:variant>
        <vt:lpwstr/>
      </vt:variant>
      <vt:variant>
        <vt:lpwstr>_Toc153806944</vt:lpwstr>
      </vt:variant>
      <vt:variant>
        <vt:i4>1572923</vt:i4>
      </vt:variant>
      <vt:variant>
        <vt:i4>56</vt:i4>
      </vt:variant>
      <vt:variant>
        <vt:i4>0</vt:i4>
      </vt:variant>
      <vt:variant>
        <vt:i4>5</vt:i4>
      </vt:variant>
      <vt:variant>
        <vt:lpwstr/>
      </vt:variant>
      <vt:variant>
        <vt:lpwstr>_Toc153806943</vt:lpwstr>
      </vt:variant>
      <vt:variant>
        <vt:i4>1572923</vt:i4>
      </vt:variant>
      <vt:variant>
        <vt:i4>50</vt:i4>
      </vt:variant>
      <vt:variant>
        <vt:i4>0</vt:i4>
      </vt:variant>
      <vt:variant>
        <vt:i4>5</vt:i4>
      </vt:variant>
      <vt:variant>
        <vt:lpwstr/>
      </vt:variant>
      <vt:variant>
        <vt:lpwstr>_Toc153806942</vt:lpwstr>
      </vt:variant>
      <vt:variant>
        <vt:i4>1572923</vt:i4>
      </vt:variant>
      <vt:variant>
        <vt:i4>44</vt:i4>
      </vt:variant>
      <vt:variant>
        <vt:i4>0</vt:i4>
      </vt:variant>
      <vt:variant>
        <vt:i4>5</vt:i4>
      </vt:variant>
      <vt:variant>
        <vt:lpwstr/>
      </vt:variant>
      <vt:variant>
        <vt:lpwstr>_Toc153806941</vt:lpwstr>
      </vt:variant>
      <vt:variant>
        <vt:i4>1572923</vt:i4>
      </vt:variant>
      <vt:variant>
        <vt:i4>38</vt:i4>
      </vt:variant>
      <vt:variant>
        <vt:i4>0</vt:i4>
      </vt:variant>
      <vt:variant>
        <vt:i4>5</vt:i4>
      </vt:variant>
      <vt:variant>
        <vt:lpwstr/>
      </vt:variant>
      <vt:variant>
        <vt:lpwstr>_Toc153806940</vt:lpwstr>
      </vt:variant>
      <vt:variant>
        <vt:i4>2031675</vt:i4>
      </vt:variant>
      <vt:variant>
        <vt:i4>32</vt:i4>
      </vt:variant>
      <vt:variant>
        <vt:i4>0</vt:i4>
      </vt:variant>
      <vt:variant>
        <vt:i4>5</vt:i4>
      </vt:variant>
      <vt:variant>
        <vt:lpwstr/>
      </vt:variant>
      <vt:variant>
        <vt:lpwstr>_Toc153806939</vt:lpwstr>
      </vt:variant>
      <vt:variant>
        <vt:i4>2031675</vt:i4>
      </vt:variant>
      <vt:variant>
        <vt:i4>26</vt:i4>
      </vt:variant>
      <vt:variant>
        <vt:i4>0</vt:i4>
      </vt:variant>
      <vt:variant>
        <vt:i4>5</vt:i4>
      </vt:variant>
      <vt:variant>
        <vt:lpwstr/>
      </vt:variant>
      <vt:variant>
        <vt:lpwstr>_Toc153806938</vt:lpwstr>
      </vt:variant>
      <vt:variant>
        <vt:i4>2031675</vt:i4>
      </vt:variant>
      <vt:variant>
        <vt:i4>20</vt:i4>
      </vt:variant>
      <vt:variant>
        <vt:i4>0</vt:i4>
      </vt:variant>
      <vt:variant>
        <vt:i4>5</vt:i4>
      </vt:variant>
      <vt:variant>
        <vt:lpwstr/>
      </vt:variant>
      <vt:variant>
        <vt:lpwstr>_Toc153806937</vt:lpwstr>
      </vt:variant>
      <vt:variant>
        <vt:i4>2031675</vt:i4>
      </vt:variant>
      <vt:variant>
        <vt:i4>14</vt:i4>
      </vt:variant>
      <vt:variant>
        <vt:i4>0</vt:i4>
      </vt:variant>
      <vt:variant>
        <vt:i4>5</vt:i4>
      </vt:variant>
      <vt:variant>
        <vt:lpwstr/>
      </vt:variant>
      <vt:variant>
        <vt:lpwstr>_Toc153806936</vt:lpwstr>
      </vt:variant>
      <vt:variant>
        <vt:i4>2031675</vt:i4>
      </vt:variant>
      <vt:variant>
        <vt:i4>8</vt:i4>
      </vt:variant>
      <vt:variant>
        <vt:i4>0</vt:i4>
      </vt:variant>
      <vt:variant>
        <vt:i4>5</vt:i4>
      </vt:variant>
      <vt:variant>
        <vt:lpwstr/>
      </vt:variant>
      <vt:variant>
        <vt:lpwstr>_Toc153806935</vt:lpwstr>
      </vt:variant>
      <vt:variant>
        <vt:i4>2031675</vt:i4>
      </vt:variant>
      <vt:variant>
        <vt:i4>2</vt:i4>
      </vt:variant>
      <vt:variant>
        <vt:i4>0</vt:i4>
      </vt:variant>
      <vt:variant>
        <vt:i4>5</vt:i4>
      </vt:variant>
      <vt:variant>
        <vt:lpwstr/>
      </vt:variant>
      <vt:variant>
        <vt:lpwstr>_Toc153806934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Colin M</dc:creator>
  <cp:lastModifiedBy>ISAAC POTTS</cp:lastModifiedBy>
  <cp:revision>2</cp:revision>
  <dcterms:created xsi:type="dcterms:W3CDTF">2023-12-18T15:49:00Z</dcterms:created>
  <dcterms:modified xsi:type="dcterms:W3CDTF">2023-12-18T15:49:00Z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ContentTypeId">
    <vt:lpwstr>0x01010006FB74D693B77B4180B3DDA2D6B92B0A</vt:lpwstr>
  </property>
</Properties>
</file>